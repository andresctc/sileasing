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D3126" w14:textId="77777777" w:rsidR="00E21FEC" w:rsidRPr="00547A11" w:rsidRDefault="00E21FEC" w:rsidP="00826F27"/>
    <w:p w14:paraId="6493484F" w14:textId="77777777" w:rsidR="00826F27" w:rsidRPr="00547A11" w:rsidRDefault="00826F27" w:rsidP="00826F27"/>
    <w:p w14:paraId="0149DFCF" w14:textId="77777777" w:rsidR="00826F27" w:rsidRPr="00547A11" w:rsidRDefault="00826F27" w:rsidP="00826F27"/>
    <w:p w14:paraId="0A1BCB43" w14:textId="77777777" w:rsidR="00826F27" w:rsidRPr="00547A11" w:rsidRDefault="00826F27" w:rsidP="00826F27"/>
    <w:p w14:paraId="6751929E" w14:textId="77777777" w:rsidR="00826F27" w:rsidRPr="00547A11" w:rsidRDefault="00826F27" w:rsidP="00826F27"/>
    <w:p w14:paraId="3F72B577" w14:textId="77777777" w:rsidR="00826F27" w:rsidRPr="00547A11" w:rsidRDefault="00826F27" w:rsidP="00826F27"/>
    <w:p w14:paraId="2EA87457" w14:textId="77777777" w:rsidR="00826F27" w:rsidRPr="00547A11" w:rsidRDefault="00826F27" w:rsidP="00826F27"/>
    <w:p w14:paraId="0F840CD8" w14:textId="77777777" w:rsidR="00826F27" w:rsidRPr="00547A11" w:rsidRDefault="00826F27" w:rsidP="00826F27"/>
    <w:p w14:paraId="57ED68C6" w14:textId="77777777" w:rsidR="00826F27" w:rsidRPr="00547A11" w:rsidRDefault="00826F27" w:rsidP="00826F27"/>
    <w:p w14:paraId="49D95782" w14:textId="77777777" w:rsidR="00826F27" w:rsidRPr="00547A11" w:rsidRDefault="00826F27" w:rsidP="00826F27"/>
    <w:p w14:paraId="31FEFF6D" w14:textId="77777777" w:rsidR="00826F27" w:rsidRPr="00547A11" w:rsidRDefault="00826F27" w:rsidP="00826F27"/>
    <w:p w14:paraId="1E99D357" w14:textId="77777777" w:rsidR="00826F27" w:rsidRPr="00547A11" w:rsidRDefault="00826F27" w:rsidP="00826F27"/>
    <w:p w14:paraId="0E4D62D0" w14:textId="77777777" w:rsidR="00826F27" w:rsidRPr="00547A11" w:rsidRDefault="00826F27" w:rsidP="00826F27"/>
    <w:p w14:paraId="49D46D80" w14:textId="77777777" w:rsidR="00826F27" w:rsidRPr="00547A11" w:rsidRDefault="00826F27" w:rsidP="00826F27"/>
    <w:p w14:paraId="75799A38" w14:textId="77777777" w:rsidR="00826F27" w:rsidRPr="00547A11" w:rsidRDefault="00826F27" w:rsidP="00826F27"/>
    <w:p w14:paraId="551E4490" w14:textId="77777777" w:rsidR="00826F27" w:rsidRPr="00547A11" w:rsidRDefault="00826F27" w:rsidP="00826F27"/>
    <w:p w14:paraId="053929A6" w14:textId="77777777" w:rsidR="00826F27" w:rsidRPr="00547A11" w:rsidRDefault="00826F27" w:rsidP="00826F27"/>
    <w:p w14:paraId="7CFF76E7" w14:textId="77777777" w:rsidR="00826F27" w:rsidRPr="00547A11" w:rsidRDefault="00826F27" w:rsidP="00826F27"/>
    <w:p w14:paraId="6F81858F" w14:textId="77777777" w:rsidR="00826F27" w:rsidRPr="00547A11" w:rsidRDefault="00826F27" w:rsidP="00826F27"/>
    <w:p w14:paraId="56EDB2B6" w14:textId="77777777" w:rsidR="00826F27" w:rsidRPr="00547A11" w:rsidRDefault="00826F27" w:rsidP="00826F27"/>
    <w:p w14:paraId="77EDE261" w14:textId="77777777" w:rsidR="00826F27" w:rsidRPr="00547A11" w:rsidRDefault="00826F27" w:rsidP="00826F27"/>
    <w:p w14:paraId="7C12A383" w14:textId="77777777" w:rsidR="00826F27" w:rsidRPr="00547A11" w:rsidRDefault="00826F27" w:rsidP="00826F27"/>
    <w:p w14:paraId="7217D797" w14:textId="77777777" w:rsidR="00826F27" w:rsidRPr="00547A11" w:rsidRDefault="00826F27" w:rsidP="00826F27"/>
    <w:p w14:paraId="17B6B791" w14:textId="77777777" w:rsidR="00826F27" w:rsidRPr="00547A11" w:rsidRDefault="00826F27" w:rsidP="00826F27"/>
    <w:p w14:paraId="57ACE4F4" w14:textId="77777777" w:rsidR="00826F27" w:rsidRPr="00547A11" w:rsidRDefault="00826F27" w:rsidP="00826F27"/>
    <w:p w14:paraId="1ED85616" w14:textId="77777777" w:rsidR="00826F27" w:rsidRPr="00547A11" w:rsidRDefault="00826F27" w:rsidP="00826F27"/>
    <w:p w14:paraId="6C6B3D9E" w14:textId="77777777" w:rsidR="00826F27" w:rsidRPr="00547A11" w:rsidRDefault="00826F27" w:rsidP="00826F27"/>
    <w:p w14:paraId="6927B601" w14:textId="77777777" w:rsidR="00826F27" w:rsidRPr="00547A11" w:rsidRDefault="00826F27" w:rsidP="00826F27"/>
    <w:p w14:paraId="337E3BE0" w14:textId="77777777" w:rsidR="00826F27" w:rsidRPr="00547A11" w:rsidRDefault="004E70EE" w:rsidP="00AD5899">
      <w:r w:rsidRPr="00547A11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23C6761" wp14:editId="41928C65">
                <wp:simplePos x="0" y="0"/>
                <wp:positionH relativeFrom="column">
                  <wp:posOffset>451485</wp:posOffset>
                </wp:positionH>
                <wp:positionV relativeFrom="paragraph">
                  <wp:posOffset>121285</wp:posOffset>
                </wp:positionV>
                <wp:extent cx="4914900" cy="800100"/>
                <wp:effectExtent l="0" t="0" r="0" b="0"/>
                <wp:wrapNone/>
                <wp:docPr id="10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800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637E12" w14:textId="33A5F66F" w:rsidR="003C3BBD" w:rsidRPr="00414855" w:rsidRDefault="00C70304" w:rsidP="00B6216E">
                            <w:pPr>
                              <w:pStyle w:val="portada"/>
                              <w:jc w:val="center"/>
                              <w:rPr>
                                <w:rFonts w:cs="Arial"/>
                                <w:color w:val="FFFFFF" w:themeColor="background1"/>
                                <w:sz w:val="36"/>
                              </w:rPr>
                            </w:pPr>
                            <w:r w:rsidRPr="00C70304">
                              <w:rPr>
                                <w:rFonts w:cs="Arial"/>
                                <w:color w:val="FFFFFF" w:themeColor="background1"/>
                                <w:sz w:val="36"/>
                              </w:rPr>
                              <w:t>Informe Técnico Hallazgos Sileasing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23C676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35.55pt;margin-top:9.55pt;width:387pt;height:63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" filled="f" stroked="f">
                <v:textbox>
                  <w:txbxContent>
                    <w:p w14:paraId="45637E12" w14:textId="33A5F66F" w:rsidR="003C3BBD" w:rsidRPr="00414855" w:rsidRDefault="00C70304" w:rsidP="00B6216E">
                      <w:pPr>
                        <w:pStyle w:val="portada"/>
                        <w:jc w:val="center"/>
                        <w:rPr>
                          <w:rFonts w:cs="Arial"/>
                          <w:color w:val="FFFFFF" w:themeColor="background1"/>
                          <w:sz w:val="36"/>
                        </w:rPr>
                      </w:pPr>
                      <w:r w:rsidRPr="00C70304">
                        <w:rPr>
                          <w:rFonts w:cs="Arial"/>
                          <w:color w:val="FFFFFF" w:themeColor="background1"/>
                          <w:sz w:val="36"/>
                        </w:rPr>
                        <w:t>Informe Técnico Hallazgos Sileasing</w:t>
                      </w:r>
                    </w:p>
                  </w:txbxContent>
                </v:textbox>
              </v:shape>
            </w:pict>
          </mc:Fallback>
        </mc:AlternateContent>
      </w:r>
    </w:p>
    <w:p w14:paraId="0CCBCF5A" w14:textId="77777777" w:rsidR="00826F27" w:rsidRPr="00547A11" w:rsidRDefault="00826F27" w:rsidP="00AD5899"/>
    <w:p w14:paraId="01DE7469" w14:textId="77777777" w:rsidR="00826F27" w:rsidRPr="00547A11" w:rsidRDefault="00826F27" w:rsidP="00AD5899"/>
    <w:p w14:paraId="4E2482E9" w14:textId="77777777" w:rsidR="00826F27" w:rsidRPr="00547A11" w:rsidRDefault="00826F27" w:rsidP="00AD5899"/>
    <w:p w14:paraId="69BF0946" w14:textId="77777777" w:rsidR="00826F27" w:rsidRPr="00547A11" w:rsidRDefault="00826F27" w:rsidP="00AD5899"/>
    <w:p w14:paraId="60D3B119" w14:textId="77777777" w:rsidR="00826F27" w:rsidRPr="00547A11" w:rsidRDefault="00826F27" w:rsidP="00AD5899"/>
    <w:p w14:paraId="343DF0C9" w14:textId="77777777" w:rsidR="00826F27" w:rsidRPr="00547A11" w:rsidRDefault="00826F27" w:rsidP="00AD5899"/>
    <w:p w14:paraId="474B2DA7" w14:textId="77777777" w:rsidR="00826F27" w:rsidRPr="00547A11" w:rsidRDefault="00826F27" w:rsidP="00AD5899"/>
    <w:p w14:paraId="2A234952" w14:textId="77777777" w:rsidR="00826F27" w:rsidRPr="00547A11" w:rsidRDefault="00826F27" w:rsidP="00AD5899"/>
    <w:p w14:paraId="26C0869D" w14:textId="77777777" w:rsidR="00826F27" w:rsidRPr="00547A11" w:rsidRDefault="00826F27" w:rsidP="00AD5899"/>
    <w:p w14:paraId="42F8F4E0" w14:textId="77777777" w:rsidR="00826F27" w:rsidRPr="00547A11" w:rsidRDefault="00826F27" w:rsidP="00AD5899"/>
    <w:p w14:paraId="63D705EC" w14:textId="77777777" w:rsidR="00826F27" w:rsidRPr="00547A11" w:rsidRDefault="00826F27" w:rsidP="00AD5899"/>
    <w:p w14:paraId="4B0B12B0" w14:textId="77777777" w:rsidR="00826F27" w:rsidRPr="00547A11" w:rsidRDefault="00826F27" w:rsidP="00AD5899"/>
    <w:p w14:paraId="02D8CF9F" w14:textId="77777777" w:rsidR="00826F27" w:rsidRPr="00547A11" w:rsidRDefault="00826F27" w:rsidP="00AD5899"/>
    <w:p w14:paraId="52A1A688" w14:textId="77777777" w:rsidR="00AD5899" w:rsidRPr="00547A11" w:rsidRDefault="00AD5899" w:rsidP="00AD5899"/>
    <w:p w14:paraId="1E7E89D9" w14:textId="77777777" w:rsidR="00AD5899" w:rsidRPr="00547A11" w:rsidRDefault="00AD5899" w:rsidP="00AD5899"/>
    <w:p w14:paraId="777B1D86" w14:textId="77777777" w:rsidR="00AD5899" w:rsidRPr="00547A11" w:rsidRDefault="00AD5899" w:rsidP="00AD5899"/>
    <w:p w14:paraId="492899C3" w14:textId="77777777" w:rsidR="00AD5899" w:rsidRPr="00547A11" w:rsidRDefault="00AD5899" w:rsidP="00AD5899"/>
    <w:p w14:paraId="359F9FE3" w14:textId="77777777" w:rsidR="00AD5899" w:rsidRPr="00547A11" w:rsidRDefault="00AD5899" w:rsidP="00AD5899"/>
    <w:p w14:paraId="47C59D55" w14:textId="77777777" w:rsidR="00AD5899" w:rsidRPr="00547A11" w:rsidRDefault="00AD5899" w:rsidP="00AD5899"/>
    <w:p w14:paraId="0331A5DE" w14:textId="77777777" w:rsidR="00AD5899" w:rsidRPr="00547A11" w:rsidRDefault="00AD5899" w:rsidP="00AD5899"/>
    <w:p w14:paraId="22B4DCEA" w14:textId="77777777" w:rsidR="00AD5899" w:rsidRPr="00547A11" w:rsidRDefault="00AD5899" w:rsidP="00AD5899"/>
    <w:p w14:paraId="0F8BB762" w14:textId="77777777" w:rsidR="00AD5899" w:rsidRPr="00547A11" w:rsidRDefault="00AD5899" w:rsidP="00D506C2"/>
    <w:p w14:paraId="7E06E1D2" w14:textId="77777777" w:rsidR="00AD5899" w:rsidRPr="00547A11" w:rsidRDefault="00AD5899" w:rsidP="00AD5899">
      <w:pPr>
        <w:pStyle w:val="Confidencialidad"/>
      </w:pPr>
    </w:p>
    <w:p w14:paraId="69123078" w14:textId="77777777" w:rsidR="00D5567D" w:rsidRPr="00547A11" w:rsidRDefault="00D5567D" w:rsidP="00AD5899">
      <w:pPr>
        <w:pStyle w:val="Confidencialidad"/>
      </w:pPr>
    </w:p>
    <w:p w14:paraId="79DA5D1B" w14:textId="77777777" w:rsidR="00D5567D" w:rsidRPr="00547A11" w:rsidRDefault="00D5567D" w:rsidP="00AD5899">
      <w:pPr>
        <w:pStyle w:val="Confidencialidad"/>
      </w:pPr>
    </w:p>
    <w:p w14:paraId="4932DC21" w14:textId="77777777" w:rsidR="00D5567D" w:rsidRPr="00547A11" w:rsidRDefault="00D5567D" w:rsidP="00AD5899">
      <w:pPr>
        <w:pStyle w:val="Confidencialidad"/>
      </w:pPr>
    </w:p>
    <w:p w14:paraId="3F33B9A0" w14:textId="77777777" w:rsidR="00D5567D" w:rsidRPr="00547A11" w:rsidRDefault="00D5567D" w:rsidP="00AD5899">
      <w:pPr>
        <w:pStyle w:val="Confidencialidad"/>
      </w:pPr>
    </w:p>
    <w:p w14:paraId="3E650E96" w14:textId="77777777" w:rsidR="00D5567D" w:rsidRPr="00547A11" w:rsidRDefault="00D5567D" w:rsidP="00AD5899">
      <w:pPr>
        <w:pStyle w:val="Confidencialidad"/>
      </w:pPr>
    </w:p>
    <w:p w14:paraId="45ED53B4" w14:textId="77777777" w:rsidR="00D5567D" w:rsidRPr="00547A11" w:rsidRDefault="00D5567D" w:rsidP="00AD5899">
      <w:pPr>
        <w:pStyle w:val="Confidencialidad"/>
      </w:pPr>
    </w:p>
    <w:p w14:paraId="3CB0F79C" w14:textId="77777777" w:rsidR="00D5567D" w:rsidRPr="00547A11" w:rsidRDefault="00D5567D" w:rsidP="00AD5899">
      <w:pPr>
        <w:pStyle w:val="Confidencialidad"/>
      </w:pPr>
    </w:p>
    <w:p w14:paraId="6C17DFA1" w14:textId="77777777" w:rsidR="00D5567D" w:rsidRPr="00547A11" w:rsidRDefault="00D5567D" w:rsidP="00AD5899">
      <w:pPr>
        <w:pStyle w:val="Confidencialidad"/>
      </w:pPr>
    </w:p>
    <w:p w14:paraId="6AEB1A06" w14:textId="77777777" w:rsidR="00D5567D" w:rsidRPr="00547A11" w:rsidRDefault="00D5567D" w:rsidP="00AD5899">
      <w:pPr>
        <w:pStyle w:val="Confidencialidad"/>
      </w:pPr>
    </w:p>
    <w:p w14:paraId="58523FCE" w14:textId="77777777" w:rsidR="00D5567D" w:rsidRPr="00547A11" w:rsidRDefault="00D5567D" w:rsidP="00AD5899">
      <w:pPr>
        <w:pStyle w:val="Confidencialidad"/>
      </w:pPr>
    </w:p>
    <w:p w14:paraId="6666A3C4" w14:textId="77777777" w:rsidR="00D5567D" w:rsidRPr="00547A11" w:rsidRDefault="00D5567D" w:rsidP="00AD5899">
      <w:pPr>
        <w:pStyle w:val="Confidencialidad"/>
      </w:pPr>
    </w:p>
    <w:p w14:paraId="0AA57F8E" w14:textId="77777777" w:rsidR="00D5567D" w:rsidRPr="00547A11" w:rsidRDefault="00D5567D" w:rsidP="00AD5899">
      <w:pPr>
        <w:pStyle w:val="Confidencialidad"/>
      </w:pPr>
    </w:p>
    <w:p w14:paraId="0A1B2CE7" w14:textId="77777777" w:rsidR="00D5567D" w:rsidRPr="00547A11" w:rsidRDefault="00D5567D" w:rsidP="00AD5899">
      <w:pPr>
        <w:pStyle w:val="Confidencialidad"/>
      </w:pPr>
    </w:p>
    <w:p w14:paraId="4F9643E1" w14:textId="77777777" w:rsidR="00D5567D" w:rsidRPr="00547A11" w:rsidRDefault="00D5567D" w:rsidP="00AD5899">
      <w:pPr>
        <w:pStyle w:val="Confidencialidad"/>
      </w:pPr>
    </w:p>
    <w:p w14:paraId="52B6DDC9" w14:textId="77777777" w:rsidR="00D5567D" w:rsidRPr="00547A11" w:rsidRDefault="00D5567D" w:rsidP="00AD5899">
      <w:pPr>
        <w:pStyle w:val="Confidencialidad"/>
      </w:pPr>
    </w:p>
    <w:p w14:paraId="4C675A0F" w14:textId="77777777" w:rsidR="00D5567D" w:rsidRPr="00547A11" w:rsidRDefault="00D5567D" w:rsidP="00AD5899">
      <w:pPr>
        <w:pStyle w:val="Confidencialidad"/>
      </w:pPr>
    </w:p>
    <w:p w14:paraId="33F6DCD3" w14:textId="77777777" w:rsidR="00D5567D" w:rsidRPr="00547A11" w:rsidRDefault="00D5567D" w:rsidP="00AD5899">
      <w:pPr>
        <w:pStyle w:val="Confidencialidad"/>
      </w:pPr>
    </w:p>
    <w:p w14:paraId="2082494B" w14:textId="77777777" w:rsidR="00D5567D" w:rsidRPr="00547A11" w:rsidRDefault="00D5567D" w:rsidP="00AD5899">
      <w:pPr>
        <w:pStyle w:val="Confidencialidad"/>
      </w:pPr>
    </w:p>
    <w:p w14:paraId="41429664" w14:textId="77777777" w:rsidR="00D5567D" w:rsidRPr="00547A11" w:rsidRDefault="00D5567D" w:rsidP="00AD5899">
      <w:pPr>
        <w:pStyle w:val="Confidencialidad"/>
      </w:pPr>
    </w:p>
    <w:p w14:paraId="3290537E" w14:textId="77777777" w:rsidR="00D5567D" w:rsidRPr="00547A11" w:rsidRDefault="00D5567D" w:rsidP="00AD5899">
      <w:pPr>
        <w:pStyle w:val="Confidencialidad"/>
      </w:pPr>
    </w:p>
    <w:p w14:paraId="65DFE874" w14:textId="66A7609B" w:rsidR="00AD5899" w:rsidRPr="00547A11" w:rsidRDefault="00AD5899" w:rsidP="00AD5899">
      <w:pPr>
        <w:pStyle w:val="Confidencialidad"/>
      </w:pPr>
      <w:r w:rsidRPr="00547A11">
        <w:t xml:space="preserve">Este documento contiene información y material confidencial propiedad de </w:t>
      </w:r>
      <w:r w:rsidR="00FC7826">
        <w:t>INETUM</w:t>
      </w:r>
      <w:r w:rsidRPr="00547A11">
        <w:t>. Los materiales, ideas y conceptos contenidos en esta propuesta serán utilizados exclusivamente para evaluar las capacidades de I</w:t>
      </w:r>
      <w:r w:rsidR="00FC7826">
        <w:t>NETUM</w:t>
      </w:r>
      <w:r w:rsidRPr="00547A11">
        <w:t xml:space="preserve"> y no deberán ser divulgados fuera de su organización o utilizados con propósitos distintos a los mencionados. No está permitido su reproducción total o parcial ni su uso con otras organizaciones para ningún otro propósito, excepto autorización previa por escrito.</w:t>
      </w:r>
    </w:p>
    <w:p w14:paraId="59E5A89E" w14:textId="77777777" w:rsidR="005739CF" w:rsidRPr="00547A11" w:rsidRDefault="00BB2AE9" w:rsidP="00A06FEA">
      <w:r w:rsidRPr="00547A11">
        <w:rPr>
          <w:noProof/>
          <w:lang w:val="es-CO" w:eastAsia="es-CO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33BB454" wp14:editId="0481EEF5">
                <wp:simplePos x="0" y="0"/>
                <wp:positionH relativeFrom="column">
                  <wp:posOffset>-687070</wp:posOffset>
                </wp:positionH>
                <wp:positionV relativeFrom="paragraph">
                  <wp:posOffset>-357505</wp:posOffset>
                </wp:positionV>
                <wp:extent cx="3981450" cy="1403985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4D545D" w14:textId="77777777" w:rsidR="003E22F4" w:rsidRPr="00BB2AE9" w:rsidRDefault="003E22F4" w:rsidP="0051181C">
                            <w:pPr>
                              <w:jc w:val="left"/>
                              <w:rPr>
                                <w:smallCaps/>
                                <w:color w:val="FFFFFF" w:themeColor="background1"/>
                                <w:sz w:val="44"/>
                                <w:lang w:val="es-CO"/>
                              </w:rPr>
                            </w:pPr>
                            <w:r>
                              <w:rPr>
                                <w:smallCaps/>
                                <w:color w:val="FFFFFF" w:themeColor="background1"/>
                                <w:sz w:val="44"/>
                                <w:lang w:val="es-CO"/>
                              </w:rPr>
                              <w:t>Control del Documento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3BB454" id="Cuadro de texto 2" o:spid="_x0000_s1027" type="#_x0000_t202" style="position:absolute;left:0;text-align:left;margin-left:-54.1pt;margin-top:-28.15pt;width:313.5pt;height:110.55pt;z-index:251667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" filled="f" stroked="f">
                <v:textbox style="mso-fit-shape-to-text:t">
                  <w:txbxContent>
                    <w:p w14:paraId="754D545D" w14:textId="77777777" w:rsidR="003E22F4" w:rsidRPr="00BB2AE9" w:rsidRDefault="003E22F4" w:rsidP="0051181C">
                      <w:pPr>
                        <w:jc w:val="left"/>
                        <w:rPr>
                          <w:smallCaps/>
                          <w:color w:val="FFFFFF" w:themeColor="background1"/>
                          <w:sz w:val="44"/>
                          <w:lang w:val="es-CO"/>
                        </w:rPr>
                      </w:pPr>
                      <w:r>
                        <w:rPr>
                          <w:smallCaps/>
                          <w:color w:val="FFFFFF" w:themeColor="background1"/>
                          <w:sz w:val="44"/>
                          <w:lang w:val="es-CO"/>
                        </w:rPr>
                        <w:t>Control del Documento</w:t>
                      </w:r>
                    </w:p>
                  </w:txbxContent>
                </v:textbox>
              </v:shape>
            </w:pict>
          </mc:Fallback>
        </mc:AlternateContent>
      </w:r>
      <w:r w:rsidRPr="00547A11">
        <w:rPr>
          <w:noProof/>
          <w:lang w:val="es-CO" w:eastAsia="es-CO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07B8EAD3" wp14:editId="5C154E82">
                <wp:simplePos x="0" y="0"/>
                <wp:positionH relativeFrom="column">
                  <wp:posOffset>-1029970</wp:posOffset>
                </wp:positionH>
                <wp:positionV relativeFrom="paragraph">
                  <wp:posOffset>-767080</wp:posOffset>
                </wp:positionV>
                <wp:extent cx="7647940" cy="1323975"/>
                <wp:effectExtent l="0" t="0" r="0" b="9525"/>
                <wp:wrapNone/>
                <wp:docPr id="72" name="72 Grupo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7940" cy="1323975"/>
                          <a:chOff x="0" y="0"/>
                          <a:chExt cx="7647959" cy="3028950"/>
                        </a:xfrm>
                      </wpg:grpSpPr>
                      <wps:wsp>
                        <wps:cNvPr id="23" name="23 Rectángulo"/>
                        <wps:cNvSpPr/>
                        <wps:spPr>
                          <a:xfrm>
                            <a:off x="0" y="0"/>
                            <a:ext cx="5429250" cy="302895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24 Rectángulo"/>
                        <wps:cNvSpPr/>
                        <wps:spPr>
                          <a:xfrm>
                            <a:off x="5431809" y="0"/>
                            <a:ext cx="2216150" cy="3028950"/>
                          </a:xfrm>
                          <a:prstGeom prst="rect">
                            <a:avLst/>
                          </a:prstGeom>
                          <a:solidFill>
                            <a:srgbClr val="03B2AE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97D26A" w14:textId="77777777" w:rsidR="003E22F4" w:rsidRDefault="003E22F4" w:rsidP="003B544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n 29" descr="page1-icon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92119" y="191069"/>
                            <a:ext cx="450377" cy="3821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B8EAD3" id="72 Grupo" o:spid="_x0000_s1028" style="position:absolute;left:0;text-align:left;margin-left:-81.1pt;margin-top:-60.4pt;width:602.2pt;height:104.25pt;z-index:251655680;mso-height-relative:margin" coordsize="76479,302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">
                <v:rect id="23 Rectángulo" o:spid="_x0000_s1029" style="position:absolute;width:54292;height:30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" fillcolor="gray [1629]" stroked="f" strokeweight="2pt"/>
                <v:rect id="24 Rectángulo" o:spid="_x0000_s1030" style="position:absolute;left:54318;width:22161;height:302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" fillcolor="#03b2ae" stroked="f" strokeweight="2pt">
                  <v:textbox>
                    <w:txbxContent>
                      <w:p w14:paraId="5197D26A" w14:textId="77777777" w:rsidR="003E22F4" w:rsidRDefault="003E22F4" w:rsidP="003B5446">
                        <w:pPr>
                          <w:jc w:val="center"/>
                        </w:pPr>
                      </w:p>
                    </w:txbxContent>
                  </v:textbox>
                </v:rect>
                <v:shape id="Imagen 29" o:spid="_x0000_s1031" type="#_x0000_t75" alt="page1-icon.png" style="position:absolute;left:68921;top:1910;width:4503;height:38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">
                  <v:imagedata r:id="rId12" o:title="page1-icon"/>
                </v:shape>
              </v:group>
            </w:pict>
          </mc:Fallback>
        </mc:AlternateContent>
      </w:r>
      <w:r w:rsidR="00414855" w:rsidRPr="00547A11">
        <w:rPr>
          <w:noProof/>
          <w:lang w:val="es-CO" w:eastAsia="es-CO"/>
        </w:rPr>
        <w:drawing>
          <wp:anchor distT="0" distB="0" distL="114300" distR="114300" simplePos="0" relativeHeight="251647488" behindDoc="0" locked="0" layoutInCell="1" allowOverlap="1" wp14:anchorId="3871B15C" wp14:editId="7CADF1FB">
            <wp:simplePos x="0" y="0"/>
            <wp:positionH relativeFrom="column">
              <wp:posOffset>6621145</wp:posOffset>
            </wp:positionH>
            <wp:positionV relativeFrom="paragraph">
              <wp:posOffset>557530</wp:posOffset>
            </wp:positionV>
            <wp:extent cx="443865" cy="379730"/>
            <wp:effectExtent l="0" t="0" r="0" b="1270"/>
            <wp:wrapNone/>
            <wp:docPr id="22" name="Imagen 22" descr="page1-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e1-ic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2A69D" w14:textId="77777777" w:rsidR="005739CF" w:rsidRPr="00547A11" w:rsidRDefault="005739CF" w:rsidP="00A06FEA"/>
    <w:p w14:paraId="613EC07B" w14:textId="77777777" w:rsidR="005739CF" w:rsidRPr="00547A11" w:rsidRDefault="005739CF" w:rsidP="00A06FEA">
      <w:r w:rsidRPr="00547A11">
        <w:rPr>
          <w:noProof/>
          <w:lang w:val="es-CO" w:eastAsia="es-CO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829290A" wp14:editId="1E182C0B">
                <wp:simplePos x="0" y="0"/>
                <wp:positionH relativeFrom="column">
                  <wp:posOffset>3476463</wp:posOffset>
                </wp:positionH>
                <wp:positionV relativeFrom="paragraph">
                  <wp:posOffset>210185</wp:posOffset>
                </wp:positionV>
                <wp:extent cx="2987040" cy="1403985"/>
                <wp:effectExtent l="0" t="0" r="0" b="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950E4" w14:textId="77777777" w:rsidR="003E22F4" w:rsidRPr="005739CF" w:rsidRDefault="003E22F4">
                            <w:pPr>
                              <w:rPr>
                                <w:rFonts w:ascii="Arial Narrow" w:hAnsi="Arial Narrow"/>
                                <w:color w:val="FFFFFF" w:themeColor="background1"/>
                                <w:sz w:val="36"/>
                              </w:rPr>
                            </w:pPr>
                            <w:r w:rsidRPr="005739CF">
                              <w:rPr>
                                <w:rFonts w:ascii="Arial Narrow" w:hAnsi="Arial Narrow"/>
                                <w:color w:val="FFFFFF" w:themeColor="background1"/>
                                <w:sz w:val="36"/>
                              </w:rPr>
                              <w:t>ÍNDICE DE CONTENIDOS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29290A" id="_x0000_s1032" type="#_x0000_t202" style="position:absolute;left:0;text-align:left;margin-left:273.75pt;margin-top:16.55pt;width:235.2pt;height:110.55pt;z-index:25164646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" filled="f" stroked="f">
                <v:textbox style="mso-fit-shape-to-text:t">
                  <w:txbxContent>
                    <w:p w14:paraId="0FE950E4" w14:textId="77777777" w:rsidR="003E22F4" w:rsidRPr="005739CF" w:rsidRDefault="003E22F4">
                      <w:pPr>
                        <w:rPr>
                          <w:rFonts w:ascii="Arial Narrow" w:hAnsi="Arial Narrow"/>
                          <w:color w:val="FFFFFF" w:themeColor="background1"/>
                          <w:sz w:val="36"/>
                        </w:rPr>
                      </w:pPr>
                      <w:r w:rsidRPr="005739CF">
                        <w:rPr>
                          <w:rFonts w:ascii="Arial Narrow" w:hAnsi="Arial Narrow"/>
                          <w:color w:val="FFFFFF" w:themeColor="background1"/>
                          <w:sz w:val="36"/>
                        </w:rPr>
                        <w:t>ÍNDICE DE CONTENIDOS</w:t>
                      </w:r>
                    </w:p>
                  </w:txbxContent>
                </v:textbox>
              </v:shape>
            </w:pict>
          </mc:Fallback>
        </mc:AlternateContent>
      </w:r>
    </w:p>
    <w:p w14:paraId="3F6B1AA8" w14:textId="77777777" w:rsidR="005739CF" w:rsidRPr="00547A11" w:rsidRDefault="005739CF" w:rsidP="00A06FEA"/>
    <w:p w14:paraId="0AEA6F0F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lang w:val="es-CO"/>
        </w:rPr>
      </w:pPr>
      <w:bookmarkStart w:id="0" w:name="_Toc7861998"/>
      <w:bookmarkStart w:id="1" w:name="_Toc9128185"/>
      <w:bookmarkStart w:id="2" w:name="_Toc9822970"/>
      <w:bookmarkStart w:id="3" w:name="_Toc11055832"/>
      <w:bookmarkStart w:id="4" w:name="_Toc11120358"/>
      <w:bookmarkStart w:id="5" w:name="_Toc11120784"/>
      <w:bookmarkStart w:id="6" w:name="_Toc57468546"/>
    </w:p>
    <w:p w14:paraId="5EB345A0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color w:val="auto"/>
          <w:lang w:val="es-CO"/>
        </w:rPr>
      </w:pPr>
      <w:r w:rsidRPr="00547A11">
        <w:rPr>
          <w:rFonts w:ascii="Verdana" w:hAnsi="Verdana"/>
          <w:color w:val="auto"/>
          <w:lang w:val="es-CO"/>
        </w:rPr>
        <w:t>Información del Document</w:t>
      </w:r>
      <w:bookmarkEnd w:id="0"/>
      <w:bookmarkEnd w:id="1"/>
      <w:bookmarkEnd w:id="2"/>
      <w:bookmarkEnd w:id="3"/>
      <w:bookmarkEnd w:id="4"/>
      <w:bookmarkEnd w:id="5"/>
      <w:r w:rsidRPr="00547A11">
        <w:rPr>
          <w:rFonts w:ascii="Verdana" w:hAnsi="Verdana"/>
          <w:color w:val="auto"/>
          <w:lang w:val="es-CO"/>
        </w:rPr>
        <w:t>o</w:t>
      </w:r>
      <w:bookmarkEnd w:id="6"/>
    </w:p>
    <w:p w14:paraId="1E82E74A" w14:textId="77777777" w:rsidR="00BB2AE9" w:rsidRPr="00547A11" w:rsidRDefault="00BB2AE9" w:rsidP="00BB2AE9">
      <w:pPr>
        <w:pStyle w:val="StyleArial12ptBoldCustomColorRGB49"/>
        <w:rPr>
          <w:rFonts w:ascii="Verdana" w:hAnsi="Verdana"/>
          <w:lang w:val="es-CO"/>
        </w:rPr>
      </w:pPr>
    </w:p>
    <w:tbl>
      <w:tblPr>
        <w:tblW w:w="9719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2939"/>
        <w:gridCol w:w="6780"/>
      </w:tblGrid>
      <w:tr w:rsidR="00BB2AE9" w:rsidRPr="00547A11" w14:paraId="636F62B5" w14:textId="77777777" w:rsidTr="52F3FACA">
        <w:trPr>
          <w:cantSplit/>
        </w:trPr>
        <w:tc>
          <w:tcPr>
            <w:tcW w:w="2939" w:type="dxa"/>
            <w:shd w:val="clear" w:color="auto" w:fill="002060"/>
          </w:tcPr>
          <w:p w14:paraId="1EEFC565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lang w:val="es-CO"/>
              </w:rPr>
            </w:pPr>
          </w:p>
        </w:tc>
        <w:tc>
          <w:tcPr>
            <w:tcW w:w="6780" w:type="dxa"/>
            <w:shd w:val="clear" w:color="auto" w:fill="002060"/>
          </w:tcPr>
          <w:p w14:paraId="6F74806A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Información del Documento</w:t>
            </w:r>
          </w:p>
        </w:tc>
      </w:tr>
      <w:tr w:rsidR="00BB2AE9" w:rsidRPr="00547A11" w14:paraId="1EC0C30C" w14:textId="77777777" w:rsidTr="52F3FACA">
        <w:trPr>
          <w:cantSplit/>
        </w:trPr>
        <w:tc>
          <w:tcPr>
            <w:tcW w:w="2939" w:type="dxa"/>
            <w:vAlign w:val="center"/>
          </w:tcPr>
          <w:p w14:paraId="432AB1DD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Dueño del Documento</w:t>
            </w:r>
          </w:p>
        </w:tc>
        <w:tc>
          <w:tcPr>
            <w:tcW w:w="6780" w:type="dxa"/>
            <w:vAlign w:val="center"/>
          </w:tcPr>
          <w:p w14:paraId="57F64BA4" w14:textId="79947B15" w:rsidR="00BB2AE9" w:rsidRPr="00547A11" w:rsidRDefault="00B92512" w:rsidP="00690578">
            <w:pPr>
              <w:jc w:val="left"/>
              <w:rPr>
                <w:rFonts w:ascii="Verdana" w:hAnsi="Verdana" w:cs="Arial"/>
              </w:rPr>
            </w:pPr>
            <w:proofErr w:type="spellStart"/>
            <w:r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Andres</w:t>
            </w:r>
            <w:proofErr w:type="spellEnd"/>
            <w:r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Torres</w:t>
            </w:r>
            <w:r w:rsidR="00983F0B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.</w:t>
            </w:r>
          </w:p>
        </w:tc>
      </w:tr>
      <w:tr w:rsidR="00BB2AE9" w:rsidRPr="00547A11" w14:paraId="7ADBCEEC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64076F7C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Última Fecha Actualizado</w:t>
            </w:r>
          </w:p>
        </w:tc>
        <w:tc>
          <w:tcPr>
            <w:tcW w:w="6780" w:type="dxa"/>
            <w:vAlign w:val="center"/>
          </w:tcPr>
          <w:p w14:paraId="0C4CD6DF" w14:textId="1F7D1E5F" w:rsidR="00BB2AE9" w:rsidRPr="001A0908" w:rsidRDefault="00983F0B" w:rsidP="00690578">
            <w:pPr>
              <w:jc w:val="left"/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</w:pP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3</w:t>
            </w:r>
            <w:r w:rsidR="000D1CE5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1</w:t>
            </w:r>
            <w:r w:rsidR="002101C3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de </w:t>
            </w: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agosto</w:t>
            </w:r>
            <w:r w:rsidR="002101C3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de 202</w:t>
            </w:r>
            <w:r w:rsidR="00315D99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2</w:t>
            </w:r>
            <w:r w:rsidR="00BB2AE9"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 xml:space="preserve"> </w:t>
            </w:r>
          </w:p>
        </w:tc>
      </w:tr>
      <w:tr w:rsidR="00BB2AE9" w:rsidRPr="00547A11" w14:paraId="42CF5D36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5D9E307D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Ubicación y Nombre del Archivo</w:t>
            </w:r>
          </w:p>
        </w:tc>
        <w:tc>
          <w:tcPr>
            <w:tcW w:w="6780" w:type="dxa"/>
          </w:tcPr>
          <w:p w14:paraId="18B715E3" w14:textId="4930C4B3" w:rsidR="00BB2AE9" w:rsidRPr="001A0908" w:rsidRDefault="00983F0B" w:rsidP="001A0908">
            <w:pPr>
              <w:jc w:val="left"/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</w:pPr>
            <w:r w:rsidRPr="001A0908">
              <w:rPr>
                <w:rFonts w:ascii="Verdana" w:hAnsi="Verdana" w:cs="Arial"/>
                <w:iCs/>
                <w:color w:val="808080"/>
                <w:sz w:val="20"/>
                <w:szCs w:val="20"/>
                <w:lang w:val="es-CO" w:eastAsia="en-US"/>
              </w:rPr>
              <w:t>Informe Técnico Hallazgos Sileasing</w:t>
            </w:r>
          </w:p>
        </w:tc>
      </w:tr>
      <w:tr w:rsidR="00BB2AE9" w:rsidRPr="00547A11" w14:paraId="41739A59" w14:textId="77777777" w:rsidTr="52F3FACA">
        <w:trPr>
          <w:cantSplit/>
          <w:trHeight w:val="65"/>
        </w:trPr>
        <w:tc>
          <w:tcPr>
            <w:tcW w:w="2939" w:type="dxa"/>
            <w:vAlign w:val="center"/>
          </w:tcPr>
          <w:p w14:paraId="40D4D68F" w14:textId="77777777" w:rsidR="00BB2AE9" w:rsidRPr="00547A11" w:rsidRDefault="00BB2AE9" w:rsidP="00690578">
            <w:pPr>
              <w:pStyle w:val="Textoindependiente"/>
              <w:jc w:val="both"/>
              <w:rPr>
                <w:rFonts w:ascii="Verdana" w:hAnsi="Verdana" w:cs="Arial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sz w:val="20"/>
                <w:lang w:val="es-CO"/>
              </w:rPr>
              <w:t>Circulación</w:t>
            </w:r>
          </w:p>
        </w:tc>
        <w:tc>
          <w:tcPr>
            <w:tcW w:w="6780" w:type="dxa"/>
          </w:tcPr>
          <w:p w14:paraId="40380DBB" w14:textId="6E857397" w:rsidR="00BB2AE9" w:rsidRPr="00547A11" w:rsidRDefault="002101C3" w:rsidP="00690578">
            <w:pPr>
              <w:pStyle w:val="Textoindependiente"/>
              <w:jc w:val="both"/>
              <w:rPr>
                <w:rFonts w:ascii="Verdana" w:hAnsi="Verdana" w:cs="Arial"/>
                <w:iCs/>
                <w:color w:val="808080"/>
                <w:sz w:val="20"/>
                <w:lang w:val="es-CO"/>
              </w:rPr>
            </w:pPr>
            <w:r>
              <w:rPr>
                <w:rFonts w:ascii="Verdana" w:hAnsi="Verdana" w:cs="Arial"/>
                <w:iCs/>
                <w:color w:val="808080"/>
                <w:sz w:val="20"/>
                <w:lang w:val="es-CO"/>
              </w:rPr>
              <w:t>Jefes de proyecto, líderes y gestores</w:t>
            </w:r>
            <w:r w:rsidR="001A0908">
              <w:rPr>
                <w:rFonts w:ascii="Verdana" w:hAnsi="Verdana" w:cs="Arial"/>
                <w:iCs/>
                <w:color w:val="808080"/>
                <w:sz w:val="20"/>
                <w:lang w:val="es-CO"/>
              </w:rPr>
              <w:t xml:space="preserve"> / BBVA</w:t>
            </w:r>
          </w:p>
        </w:tc>
      </w:tr>
    </w:tbl>
    <w:p w14:paraId="0AF512E4" w14:textId="77777777" w:rsidR="00BB2AE9" w:rsidRPr="00547A11" w:rsidRDefault="00BB2AE9" w:rsidP="00BB2AE9">
      <w:pPr>
        <w:jc w:val="left"/>
        <w:rPr>
          <w:rFonts w:cs="Arial"/>
        </w:rPr>
      </w:pPr>
    </w:p>
    <w:p w14:paraId="76E25E09" w14:textId="77777777" w:rsidR="00BB2AE9" w:rsidRPr="00547A11" w:rsidRDefault="00BB2AE9" w:rsidP="00BB2AE9">
      <w:pPr>
        <w:pStyle w:val="StyleArial12ptBoldCustomColorRGB49"/>
        <w:outlineLvl w:val="0"/>
        <w:rPr>
          <w:rFonts w:ascii="Verdana" w:hAnsi="Verdana"/>
          <w:color w:val="auto"/>
          <w:lang w:val="es-CO"/>
        </w:rPr>
      </w:pPr>
      <w:bookmarkStart w:id="7" w:name="_Toc7862001"/>
      <w:bookmarkStart w:id="8" w:name="_Toc9128188"/>
      <w:bookmarkStart w:id="9" w:name="_Toc9822973"/>
      <w:bookmarkStart w:id="10" w:name="_Toc11055835"/>
      <w:bookmarkStart w:id="11" w:name="_Toc11120361"/>
      <w:bookmarkStart w:id="12" w:name="_Toc11120787"/>
      <w:bookmarkStart w:id="13" w:name="_Toc57468547"/>
      <w:r w:rsidRPr="00547A11">
        <w:rPr>
          <w:rFonts w:ascii="Verdana" w:hAnsi="Verdana"/>
          <w:color w:val="auto"/>
          <w:lang w:val="es-CO"/>
        </w:rPr>
        <w:t>Historia del Documento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653E7BB9" w14:textId="77777777" w:rsidR="00BB2AE9" w:rsidRPr="00547A11" w:rsidRDefault="00BB2AE9" w:rsidP="00BB2AE9">
      <w:pPr>
        <w:pStyle w:val="StyleArial12ptBoldCustomColorRGB49"/>
        <w:rPr>
          <w:lang w:val="es-CO"/>
        </w:rPr>
      </w:pPr>
    </w:p>
    <w:tbl>
      <w:tblPr>
        <w:tblW w:w="9719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14"/>
        <w:gridCol w:w="2606"/>
        <w:gridCol w:w="5899"/>
      </w:tblGrid>
      <w:tr w:rsidR="00BB2AE9" w:rsidRPr="00547A11" w14:paraId="3AB5863F" w14:textId="77777777" w:rsidTr="003B5121">
        <w:trPr>
          <w:cantSplit/>
        </w:trPr>
        <w:tc>
          <w:tcPr>
            <w:tcW w:w="1214" w:type="dxa"/>
            <w:shd w:val="clear" w:color="auto" w:fill="002060"/>
          </w:tcPr>
          <w:p w14:paraId="291D5D2C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Versión</w:t>
            </w:r>
          </w:p>
        </w:tc>
        <w:tc>
          <w:tcPr>
            <w:tcW w:w="2606" w:type="dxa"/>
            <w:shd w:val="clear" w:color="auto" w:fill="002060"/>
          </w:tcPr>
          <w:p w14:paraId="668C2937" w14:textId="77777777" w:rsidR="00BB2AE9" w:rsidRPr="00547A11" w:rsidRDefault="00BB2AE9" w:rsidP="00690578">
            <w:pPr>
              <w:pStyle w:val="Textoindependiente"/>
              <w:spacing w:before="40" w:after="40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Fecha de Elaboración del documento o del Cambio</w:t>
            </w:r>
          </w:p>
        </w:tc>
        <w:tc>
          <w:tcPr>
            <w:tcW w:w="5899" w:type="dxa"/>
            <w:shd w:val="clear" w:color="auto" w:fill="002060"/>
          </w:tcPr>
          <w:p w14:paraId="2A1600B8" w14:textId="77777777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>Resumen General del Contenido del Documento</w:t>
            </w:r>
          </w:p>
          <w:p w14:paraId="3DBA9A12" w14:textId="16D821E1" w:rsidR="00BB2AE9" w:rsidRPr="00547A11" w:rsidRDefault="00BB2AE9" w:rsidP="00690578">
            <w:pPr>
              <w:pStyle w:val="Textoindependiente"/>
              <w:spacing w:before="40" w:after="40"/>
              <w:jc w:val="both"/>
              <w:rPr>
                <w:rFonts w:ascii="Verdana" w:hAnsi="Verdana" w:cs="Arial"/>
                <w:b/>
                <w:color w:val="FFFFFF"/>
                <w:sz w:val="20"/>
                <w:lang w:val="es-CO"/>
              </w:rPr>
            </w:pPr>
            <w:r w:rsidRPr="00547A11">
              <w:rPr>
                <w:rFonts w:ascii="Verdana" w:hAnsi="Verdana" w:cs="Arial"/>
                <w:b/>
                <w:color w:val="FFFFFF"/>
                <w:sz w:val="20"/>
                <w:lang w:val="es-CO"/>
              </w:rPr>
              <w:t xml:space="preserve"> o Descripción General de Cambio al mismo</w:t>
            </w:r>
          </w:p>
        </w:tc>
      </w:tr>
      <w:tr w:rsidR="00BB2AE9" w:rsidRPr="00547A11" w14:paraId="60F1D8A2" w14:textId="77777777" w:rsidTr="003B5121">
        <w:trPr>
          <w:cantSplit/>
        </w:trPr>
        <w:tc>
          <w:tcPr>
            <w:tcW w:w="1214" w:type="dxa"/>
            <w:vAlign w:val="center"/>
          </w:tcPr>
          <w:p w14:paraId="60EBF354" w14:textId="77777777" w:rsidR="00BB2AE9" w:rsidRPr="00547A11" w:rsidRDefault="00BB2AE9" w:rsidP="00690578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 w:rsidRPr="00547A11">
              <w:rPr>
                <w:rFonts w:ascii="Verdana" w:hAnsi="Verdana" w:cs="Arial"/>
                <w:iCs/>
                <w:color w:val="808080"/>
              </w:rPr>
              <w:t>1.0</w:t>
            </w:r>
          </w:p>
        </w:tc>
        <w:tc>
          <w:tcPr>
            <w:tcW w:w="2606" w:type="dxa"/>
            <w:vAlign w:val="center"/>
          </w:tcPr>
          <w:p w14:paraId="56E2D28D" w14:textId="27A5E1E7" w:rsidR="00BB2AE9" w:rsidRPr="00547A11" w:rsidRDefault="003B5121" w:rsidP="00690578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30</w:t>
            </w:r>
            <w:r w:rsidR="00BB2AE9" w:rsidRPr="00547A11">
              <w:rPr>
                <w:rFonts w:ascii="Verdana" w:hAnsi="Verdana" w:cs="Arial"/>
                <w:iCs/>
                <w:color w:val="808080"/>
              </w:rPr>
              <w:t>-</w:t>
            </w:r>
            <w:r w:rsidR="00CA1801">
              <w:rPr>
                <w:rFonts w:ascii="Verdana" w:hAnsi="Verdana" w:cs="Arial"/>
                <w:iCs/>
                <w:color w:val="808080"/>
              </w:rPr>
              <w:t>0</w:t>
            </w:r>
            <w:r>
              <w:rPr>
                <w:rFonts w:ascii="Verdana" w:hAnsi="Verdana" w:cs="Arial"/>
                <w:iCs/>
                <w:color w:val="808080"/>
              </w:rPr>
              <w:t>8</w:t>
            </w:r>
            <w:r w:rsidR="00BB2AE9" w:rsidRPr="00547A11">
              <w:rPr>
                <w:rFonts w:ascii="Verdana" w:hAnsi="Verdana" w:cs="Arial"/>
                <w:iCs/>
                <w:color w:val="808080"/>
              </w:rPr>
              <w:t>-20</w:t>
            </w:r>
            <w:r w:rsidR="00CA1801">
              <w:rPr>
                <w:rFonts w:ascii="Verdana" w:hAnsi="Verdana" w:cs="Arial"/>
                <w:iCs/>
                <w:color w:val="808080"/>
              </w:rPr>
              <w:t>22</w:t>
            </w:r>
          </w:p>
        </w:tc>
        <w:tc>
          <w:tcPr>
            <w:tcW w:w="5899" w:type="dxa"/>
            <w:vAlign w:val="center"/>
          </w:tcPr>
          <w:p w14:paraId="56B460C9" w14:textId="77777777" w:rsidR="00BB2AE9" w:rsidRPr="00547A11" w:rsidRDefault="00BB2AE9" w:rsidP="00690578">
            <w:pPr>
              <w:rPr>
                <w:rFonts w:ascii="Verdana" w:hAnsi="Verdana" w:cs="Arial"/>
                <w:iCs/>
                <w:color w:val="808080"/>
              </w:rPr>
            </w:pPr>
            <w:r w:rsidRPr="00547A11">
              <w:rPr>
                <w:rFonts w:ascii="Verdana" w:hAnsi="Verdana" w:cs="Arial"/>
                <w:iCs/>
                <w:color w:val="808080"/>
              </w:rPr>
              <w:t>Creación Documento</w:t>
            </w:r>
          </w:p>
        </w:tc>
      </w:tr>
      <w:tr w:rsidR="003B5121" w:rsidRPr="00547A11" w14:paraId="1826780C" w14:textId="77777777" w:rsidTr="003B5121">
        <w:trPr>
          <w:cantSplit/>
        </w:trPr>
        <w:tc>
          <w:tcPr>
            <w:tcW w:w="1214" w:type="dxa"/>
            <w:vAlign w:val="center"/>
          </w:tcPr>
          <w:p w14:paraId="6AC098E8" w14:textId="0319599E" w:rsidR="003B5121" w:rsidRPr="00547A11" w:rsidRDefault="003B5121" w:rsidP="003B5121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1.1</w:t>
            </w:r>
          </w:p>
        </w:tc>
        <w:tc>
          <w:tcPr>
            <w:tcW w:w="2606" w:type="dxa"/>
            <w:vAlign w:val="center"/>
          </w:tcPr>
          <w:p w14:paraId="79B6FF67" w14:textId="4834244D" w:rsidR="003B5121" w:rsidRDefault="003B5121" w:rsidP="003B5121">
            <w:pPr>
              <w:ind w:right="-6"/>
              <w:jc w:val="left"/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3</w:t>
            </w:r>
            <w:r w:rsidR="000D1CE5">
              <w:rPr>
                <w:rFonts w:ascii="Verdana" w:hAnsi="Verdana" w:cs="Arial"/>
                <w:iCs/>
                <w:color w:val="808080"/>
              </w:rPr>
              <w:t>1</w:t>
            </w:r>
            <w:r w:rsidRPr="00547A11">
              <w:rPr>
                <w:rFonts w:ascii="Verdana" w:hAnsi="Verdana" w:cs="Arial"/>
                <w:iCs/>
                <w:color w:val="808080"/>
              </w:rPr>
              <w:t>-</w:t>
            </w:r>
            <w:r>
              <w:rPr>
                <w:rFonts w:ascii="Verdana" w:hAnsi="Verdana" w:cs="Arial"/>
                <w:iCs/>
                <w:color w:val="808080"/>
              </w:rPr>
              <w:t>08</w:t>
            </w:r>
            <w:r w:rsidRPr="00547A11">
              <w:rPr>
                <w:rFonts w:ascii="Verdana" w:hAnsi="Verdana" w:cs="Arial"/>
                <w:iCs/>
                <w:color w:val="808080"/>
              </w:rPr>
              <w:t>-20</w:t>
            </w:r>
            <w:r>
              <w:rPr>
                <w:rFonts w:ascii="Verdana" w:hAnsi="Verdana" w:cs="Arial"/>
                <w:iCs/>
                <w:color w:val="808080"/>
              </w:rPr>
              <w:t>22</w:t>
            </w:r>
          </w:p>
        </w:tc>
        <w:tc>
          <w:tcPr>
            <w:tcW w:w="5899" w:type="dxa"/>
            <w:vAlign w:val="center"/>
          </w:tcPr>
          <w:p w14:paraId="7C710DAC" w14:textId="682182DE" w:rsidR="003B5121" w:rsidRPr="00547A11" w:rsidRDefault="003B5121" w:rsidP="003B5121">
            <w:pPr>
              <w:rPr>
                <w:rFonts w:ascii="Verdana" w:hAnsi="Verdana" w:cs="Arial"/>
                <w:iCs/>
                <w:color w:val="808080"/>
              </w:rPr>
            </w:pPr>
            <w:r>
              <w:rPr>
                <w:rFonts w:ascii="Verdana" w:hAnsi="Verdana" w:cs="Arial"/>
                <w:iCs/>
                <w:color w:val="808080"/>
              </w:rPr>
              <w:t>Revisión Documento</w:t>
            </w:r>
          </w:p>
        </w:tc>
      </w:tr>
    </w:tbl>
    <w:p w14:paraId="0466808B" w14:textId="77777777" w:rsidR="00BB2AE9" w:rsidRPr="00547A11" w:rsidRDefault="00BB2AE9" w:rsidP="00BB2AE9">
      <w:pPr>
        <w:jc w:val="left"/>
        <w:rPr>
          <w:rFonts w:ascii="Verdana" w:hAnsi="Verdana" w:cs="Arial"/>
          <w:b/>
          <w:bCs/>
          <w:sz w:val="44"/>
        </w:rPr>
      </w:pPr>
    </w:p>
    <w:p w14:paraId="6B5E0A98" w14:textId="77777777" w:rsidR="00BB2AE9" w:rsidRPr="00547A11" w:rsidRDefault="00BB2AE9" w:rsidP="00BB2AE9">
      <w:pPr>
        <w:jc w:val="left"/>
        <w:rPr>
          <w:rFonts w:ascii="Verdana" w:hAnsi="Verdana" w:cs="Arial"/>
          <w:b/>
          <w:bCs/>
          <w:sz w:val="44"/>
        </w:rPr>
      </w:pPr>
    </w:p>
    <w:p w14:paraId="11C9489B" w14:textId="77777777" w:rsidR="008854CF" w:rsidRPr="00547A11" w:rsidRDefault="008854CF">
      <w:pPr>
        <w:tabs>
          <w:tab w:val="clear" w:pos="851"/>
          <w:tab w:val="clear" w:pos="1418"/>
        </w:tabs>
        <w:spacing w:before="0" w:after="0"/>
        <w:jc w:val="left"/>
        <w:rPr>
          <w:rFonts w:ascii="Verdana" w:hAnsi="Verdana" w:cs="Arial"/>
          <w:b/>
          <w:bCs/>
          <w:sz w:val="44"/>
        </w:rPr>
      </w:pPr>
      <w:r w:rsidRPr="00547A11">
        <w:rPr>
          <w:rFonts w:ascii="Verdana" w:hAnsi="Verdana" w:cs="Arial"/>
          <w:b/>
          <w:bCs/>
          <w:sz w:val="44"/>
        </w:rPr>
        <w:br w:type="page"/>
      </w:r>
    </w:p>
    <w:p w14:paraId="71F31EA0" w14:textId="576FC601" w:rsidR="008854CF" w:rsidRDefault="008854CF" w:rsidP="00AC10F3">
      <w:pPr>
        <w:pStyle w:val="Ttulo1"/>
        <w:spacing w:before="0" w:after="0"/>
        <w:rPr>
          <w:lang w:val="es-CO"/>
        </w:rPr>
      </w:pPr>
      <w:r w:rsidRPr="003D7374">
        <w:rPr>
          <w:lang w:val="es-CO"/>
        </w:rPr>
        <w:lastRenderedPageBreak/>
        <w:t>IN</w:t>
      </w:r>
      <w:r w:rsidR="00032D1C">
        <w:rPr>
          <w:lang w:val="es-CO"/>
        </w:rPr>
        <w:t>TRODUCCI</w:t>
      </w:r>
      <w:r w:rsidR="00972728">
        <w:rPr>
          <w:lang w:val="es-CO"/>
        </w:rPr>
        <w:t>ÓN</w:t>
      </w:r>
    </w:p>
    <w:p w14:paraId="77D80D15" w14:textId="77777777" w:rsidR="00AC10F3" w:rsidRDefault="00AC10F3" w:rsidP="00AC10F3">
      <w:pPr>
        <w:spacing w:before="0" w:after="0"/>
        <w:rPr>
          <w:lang w:val="es-CO"/>
        </w:rPr>
      </w:pPr>
    </w:p>
    <w:p w14:paraId="6BE67A14" w14:textId="77777777" w:rsidR="00AC10F3" w:rsidRPr="00AC10F3" w:rsidRDefault="00AC10F3" w:rsidP="00AC10F3">
      <w:pPr>
        <w:spacing w:before="0" w:after="0"/>
        <w:rPr>
          <w:lang w:val="es-CO"/>
        </w:rPr>
      </w:pPr>
    </w:p>
    <w:p w14:paraId="5C2D19B9" w14:textId="15AEF9EA" w:rsidR="001A0908" w:rsidRDefault="001A0908" w:rsidP="00AC10F3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genera informe </w:t>
      </w:r>
      <w:r w:rsidR="00584E61">
        <w:rPr>
          <w:rFonts w:cs="Arial"/>
          <w:color w:val="808080"/>
          <w:lang w:val="es-CO"/>
        </w:rPr>
        <w:t>con análisis resultado de</w:t>
      </w:r>
      <w:r>
        <w:rPr>
          <w:rFonts w:cs="Arial"/>
          <w:color w:val="808080"/>
          <w:lang w:val="es-CO"/>
        </w:rPr>
        <w:t xml:space="preserve"> la</w:t>
      </w:r>
      <w:r w:rsidR="005D01DF">
        <w:rPr>
          <w:rFonts w:cs="Arial"/>
          <w:color w:val="808080"/>
          <w:lang w:val="es-CO"/>
        </w:rPr>
        <w:t xml:space="preserve"> </w:t>
      </w:r>
      <w:r>
        <w:rPr>
          <w:rFonts w:cs="Arial"/>
          <w:color w:val="808080"/>
          <w:lang w:val="es-CO"/>
        </w:rPr>
        <w:t>sesión de revisión técnica</w:t>
      </w:r>
      <w:r w:rsidR="005D01DF">
        <w:rPr>
          <w:rFonts w:cs="Arial"/>
          <w:color w:val="808080"/>
          <w:lang w:val="es-CO"/>
        </w:rPr>
        <w:t xml:space="preserve"> realizada el pasado 29 de agosto de 2022, donde se valida la</w:t>
      </w:r>
      <w:r>
        <w:rPr>
          <w:rFonts w:cs="Arial"/>
          <w:color w:val="808080"/>
          <w:lang w:val="es-CO"/>
        </w:rPr>
        <w:t xml:space="preserve"> problemática</w:t>
      </w:r>
      <w:r w:rsidR="005D01DF">
        <w:rPr>
          <w:rFonts w:cs="Arial"/>
          <w:color w:val="808080"/>
          <w:lang w:val="es-CO"/>
        </w:rPr>
        <w:t xml:space="preserve"> presentada en ambiente producción</w:t>
      </w:r>
      <w:r>
        <w:rPr>
          <w:rFonts w:cs="Arial"/>
          <w:color w:val="808080"/>
          <w:lang w:val="es-CO"/>
        </w:rPr>
        <w:t xml:space="preserve"> </w:t>
      </w:r>
      <w:r w:rsidR="005D01DF">
        <w:rPr>
          <w:rFonts w:cs="Arial"/>
          <w:color w:val="808080"/>
          <w:lang w:val="es-CO"/>
        </w:rPr>
        <w:t>sobre</w:t>
      </w:r>
      <w:r>
        <w:rPr>
          <w:rFonts w:cs="Arial"/>
          <w:color w:val="808080"/>
          <w:lang w:val="es-CO"/>
        </w:rPr>
        <w:t xml:space="preserve"> la comunicación entre los sistemas AS400 y OS390 (Host)</w:t>
      </w:r>
      <w:r w:rsidR="005D01DF">
        <w:rPr>
          <w:rFonts w:cs="Arial"/>
          <w:color w:val="808080"/>
          <w:lang w:val="es-CO"/>
        </w:rPr>
        <w:t xml:space="preserve"> que se realiza mediante el Middleware IIB 10 de IBM</w:t>
      </w:r>
      <w:r>
        <w:rPr>
          <w:rFonts w:cs="Arial"/>
          <w:color w:val="808080"/>
          <w:lang w:val="es-CO"/>
        </w:rPr>
        <w:t>.</w:t>
      </w:r>
    </w:p>
    <w:p w14:paraId="142215BF" w14:textId="0414861A" w:rsidR="00ED0615" w:rsidRDefault="00ED0615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br w:type="page"/>
      </w:r>
    </w:p>
    <w:p w14:paraId="71458E2D" w14:textId="24561B14" w:rsidR="00ED0615" w:rsidRDefault="005D01DF" w:rsidP="00AC10F3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CONTEXTO</w:t>
      </w:r>
    </w:p>
    <w:p w14:paraId="20FBF3D7" w14:textId="7CC63B92" w:rsidR="001D4B7C" w:rsidRDefault="001D4B7C" w:rsidP="001D4B7C">
      <w:pPr>
        <w:rPr>
          <w:lang w:val="es-CO"/>
        </w:rPr>
      </w:pPr>
    </w:p>
    <w:p w14:paraId="43CAF3EE" w14:textId="5BFCD7D0" w:rsidR="00016223" w:rsidRPr="001D4B7C" w:rsidRDefault="00CB34C1" w:rsidP="006E352D">
      <w:pPr>
        <w:jc w:val="center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76BF46A" wp14:editId="359EA76B">
            <wp:extent cx="8086912" cy="5022256"/>
            <wp:effectExtent l="8255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09978" cy="503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7C2FF" w14:textId="77777777" w:rsidR="00016223" w:rsidRDefault="00016223" w:rsidP="00AC10F3">
      <w:pPr>
        <w:pStyle w:val="Prrafodelista"/>
        <w:spacing w:after="0"/>
        <w:jc w:val="center"/>
        <w:rPr>
          <w:rFonts w:ascii="Arial" w:hAnsi="Arial" w:cs="Arial"/>
          <w:color w:val="808080"/>
          <w:lang w:val="es-CO"/>
        </w:rPr>
      </w:pPr>
    </w:p>
    <w:p w14:paraId="75908C59" w14:textId="5B3D8A64" w:rsidR="000D6CF0" w:rsidRDefault="007C1C8D" w:rsidP="000D6CF0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 xml:space="preserve"> Comunicación OS390 Vs AS400 </w:t>
      </w:r>
    </w:p>
    <w:p w14:paraId="2C128F15" w14:textId="77777777" w:rsidR="000D6CF0" w:rsidRPr="000D6CF0" w:rsidRDefault="000D6CF0" w:rsidP="000D6CF0">
      <w:pPr>
        <w:spacing w:before="0" w:after="0"/>
        <w:rPr>
          <w:lang w:val="es-CO"/>
        </w:rPr>
      </w:pPr>
    </w:p>
    <w:p w14:paraId="22694EA4" w14:textId="407B634A" w:rsidR="00A105AC" w:rsidRDefault="00E97E92" w:rsidP="000D6CF0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La </w:t>
      </w:r>
      <w:r w:rsidR="00902365" w:rsidRPr="00902365">
        <w:rPr>
          <w:rFonts w:cs="Arial"/>
          <w:color w:val="808080"/>
          <w:lang w:val="es-CO"/>
        </w:rPr>
        <w:fldChar w:fldCharType="begin"/>
      </w:r>
      <w:r w:rsidR="00902365" w:rsidRPr="00902365">
        <w:rPr>
          <w:rFonts w:cs="Arial"/>
          <w:color w:val="808080"/>
          <w:lang w:val="es-CO"/>
        </w:rPr>
        <w:instrText xml:space="preserve"> REF _Ref109723600 \h </w:instrText>
      </w:r>
      <w:r w:rsidR="00902365">
        <w:rPr>
          <w:rFonts w:cs="Arial"/>
          <w:color w:val="808080"/>
          <w:lang w:val="es-CO"/>
        </w:rPr>
        <w:instrText xml:space="preserve"> \* MERGEFORMAT </w:instrText>
      </w:r>
      <w:r w:rsidR="00902365" w:rsidRPr="00902365">
        <w:rPr>
          <w:rFonts w:cs="Arial"/>
          <w:color w:val="808080"/>
          <w:lang w:val="es-CO"/>
        </w:rPr>
      </w:r>
      <w:r w:rsidR="00902365" w:rsidRPr="00902365">
        <w:rPr>
          <w:rFonts w:cs="Arial"/>
          <w:color w:val="808080"/>
          <w:lang w:val="es-CO"/>
        </w:rPr>
        <w:fldChar w:fldCharType="separate"/>
      </w:r>
      <w:r w:rsidR="00B77966" w:rsidRPr="00B77966">
        <w:rPr>
          <w:b/>
          <w:bCs/>
          <w:i/>
          <w:iCs/>
          <w:color w:val="808080"/>
          <w:sz w:val="20"/>
          <w:szCs w:val="20"/>
        </w:rPr>
        <w:t xml:space="preserve">Figura </w:t>
      </w:r>
      <w:r w:rsidR="00B77966" w:rsidRPr="00B77966">
        <w:rPr>
          <w:b/>
          <w:bCs/>
          <w:i/>
          <w:iCs/>
          <w:noProof/>
          <w:color w:val="808080"/>
          <w:sz w:val="20"/>
          <w:szCs w:val="20"/>
        </w:rPr>
        <w:t>1</w:t>
      </w:r>
      <w:r w:rsidR="00902365" w:rsidRPr="00902365">
        <w:rPr>
          <w:rFonts w:cs="Arial"/>
          <w:color w:val="808080"/>
          <w:lang w:val="es-CO"/>
        </w:rPr>
        <w:fldChar w:fldCharType="end"/>
      </w:r>
      <w:r w:rsidR="00ED0615">
        <w:rPr>
          <w:rFonts w:cs="Arial"/>
          <w:color w:val="808080"/>
          <w:lang w:val="es-CO"/>
        </w:rPr>
        <w:t xml:space="preserve"> </w:t>
      </w:r>
      <w:r w:rsidR="002F6CE2">
        <w:rPr>
          <w:rFonts w:cs="Arial"/>
          <w:color w:val="808080"/>
          <w:lang w:val="es-CO"/>
        </w:rPr>
        <w:t xml:space="preserve">presenta la arquitectura </w:t>
      </w:r>
      <w:r w:rsidR="007C1C8D">
        <w:rPr>
          <w:rFonts w:cs="Arial"/>
          <w:color w:val="808080"/>
          <w:lang w:val="es-CO"/>
        </w:rPr>
        <w:t xml:space="preserve">solución de </w:t>
      </w:r>
      <w:r w:rsidR="002F6CE2">
        <w:rPr>
          <w:rFonts w:cs="Arial"/>
          <w:color w:val="808080"/>
          <w:lang w:val="es-CO"/>
        </w:rPr>
        <w:t xml:space="preserve">la operación </w:t>
      </w:r>
      <w:proofErr w:type="spellStart"/>
      <w:r w:rsidR="007C1C8D">
        <w:rPr>
          <w:rFonts w:cs="Arial"/>
          <w:color w:val="808080"/>
          <w:lang w:val="es-CO"/>
        </w:rPr>
        <w:t>Request</w:t>
      </w:r>
      <w:proofErr w:type="spellEnd"/>
    </w:p>
    <w:p w14:paraId="2B3EFF73" w14:textId="77777777" w:rsidR="000D6CF0" w:rsidRDefault="000D6CF0" w:rsidP="00A26A0F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3F737871" w14:textId="22B7A4F1" w:rsidR="00D5512D" w:rsidRPr="00E97E92" w:rsidRDefault="00D5512D" w:rsidP="00D5512D">
      <w:pPr>
        <w:pStyle w:val="Descripcin"/>
        <w:keepNext/>
        <w:rPr>
          <w:b w:val="0"/>
          <w:bCs w:val="0"/>
          <w:i/>
          <w:iCs/>
        </w:rPr>
      </w:pPr>
      <w:bookmarkStart w:id="14" w:name="_Ref109723600"/>
      <w:r w:rsidRPr="00E97E92">
        <w:rPr>
          <w:b w:val="0"/>
          <w:bCs w:val="0"/>
          <w:i/>
          <w:iCs/>
        </w:rPr>
        <w:t xml:space="preserve">Figura </w:t>
      </w:r>
      <w:r w:rsidRPr="00E97E92">
        <w:rPr>
          <w:b w:val="0"/>
          <w:bCs w:val="0"/>
          <w:i/>
          <w:iCs/>
        </w:rPr>
        <w:fldChar w:fldCharType="begin"/>
      </w:r>
      <w:r w:rsidRPr="00E97E92">
        <w:rPr>
          <w:b w:val="0"/>
          <w:bCs w:val="0"/>
          <w:i/>
          <w:iCs/>
        </w:rPr>
        <w:instrText xml:space="preserve"> SEQ Figura \* ARABIC </w:instrText>
      </w:r>
      <w:r w:rsidRPr="00E97E92">
        <w:rPr>
          <w:b w:val="0"/>
          <w:bCs w:val="0"/>
          <w:i/>
          <w:iCs/>
        </w:rPr>
        <w:fldChar w:fldCharType="separate"/>
      </w:r>
      <w:r w:rsidR="00B77966">
        <w:rPr>
          <w:b w:val="0"/>
          <w:bCs w:val="0"/>
          <w:i/>
          <w:iCs/>
          <w:noProof/>
        </w:rPr>
        <w:t>1</w:t>
      </w:r>
      <w:r w:rsidRPr="00E97E92">
        <w:rPr>
          <w:b w:val="0"/>
          <w:bCs w:val="0"/>
          <w:i/>
          <w:iCs/>
        </w:rPr>
        <w:fldChar w:fldCharType="end"/>
      </w:r>
      <w:bookmarkEnd w:id="14"/>
      <w:r w:rsidRPr="00E97E92">
        <w:rPr>
          <w:b w:val="0"/>
          <w:bCs w:val="0"/>
          <w:i/>
          <w:iCs/>
        </w:rPr>
        <w:t xml:space="preserve">. Arquitectura de operación </w:t>
      </w:r>
      <w:r w:rsidR="007C1C8D">
        <w:rPr>
          <w:b w:val="0"/>
          <w:bCs w:val="0"/>
          <w:i/>
          <w:iCs/>
        </w:rPr>
        <w:t>request</w:t>
      </w:r>
      <w:r w:rsidR="00BC2FA8">
        <w:rPr>
          <w:b w:val="0"/>
          <w:bCs w:val="0"/>
          <w:i/>
          <w:iCs/>
        </w:rPr>
        <w:t>.</w:t>
      </w:r>
    </w:p>
    <w:p w14:paraId="06C4F39D" w14:textId="1AAEFF8D" w:rsidR="00F25397" w:rsidRDefault="007C1C8D" w:rsidP="00F25397">
      <w:pPr>
        <w:autoSpaceDE w:val="0"/>
        <w:autoSpaceDN w:val="0"/>
        <w:adjustRightInd w:val="0"/>
        <w:spacing w:after="0"/>
        <w:jc w:val="center"/>
        <w:rPr>
          <w:rFonts w:cs="Arial"/>
          <w:color w:val="808080"/>
          <w:lang w:val="es-CO"/>
        </w:rPr>
      </w:pPr>
      <w:r>
        <w:rPr>
          <w:noProof/>
        </w:rPr>
        <w:drawing>
          <wp:inline distT="0" distB="0" distL="0" distR="0" wp14:anchorId="468E9512" wp14:editId="66F9AD00">
            <wp:extent cx="4867275" cy="24669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5BF8" w14:textId="1DB71EB2" w:rsidR="002D737B" w:rsidRDefault="00FB1E0B" w:rsidP="004C6A41">
      <w:pPr>
        <w:autoSpaceDE w:val="0"/>
        <w:autoSpaceDN w:val="0"/>
        <w:adjustRightInd w:val="0"/>
        <w:spacing w:after="0"/>
        <w:rPr>
          <w:i/>
          <w:iCs/>
          <w:sz w:val="20"/>
          <w:szCs w:val="20"/>
        </w:rPr>
      </w:pPr>
      <w:r w:rsidRPr="00FB1E0B">
        <w:rPr>
          <w:i/>
          <w:iCs/>
          <w:sz w:val="20"/>
          <w:szCs w:val="20"/>
        </w:rPr>
        <w:t>Fuente: Inetum</w:t>
      </w:r>
      <w:r w:rsidR="007C1C8D">
        <w:rPr>
          <w:i/>
          <w:iCs/>
          <w:sz w:val="20"/>
          <w:szCs w:val="20"/>
        </w:rPr>
        <w:t xml:space="preserve"> Leasing.bar </w:t>
      </w:r>
      <w:r w:rsidR="00231984">
        <w:rPr>
          <w:i/>
          <w:iCs/>
          <w:sz w:val="20"/>
          <w:szCs w:val="20"/>
        </w:rPr>
        <w:t>Producción</w:t>
      </w:r>
      <w:r w:rsidR="007C1C8D">
        <w:rPr>
          <w:i/>
          <w:iCs/>
          <w:sz w:val="20"/>
          <w:szCs w:val="20"/>
        </w:rPr>
        <w:t>.</w:t>
      </w:r>
    </w:p>
    <w:p w14:paraId="301DB93D" w14:textId="7F583385" w:rsidR="004C6A41" w:rsidRDefault="004C6A41" w:rsidP="004C6A41">
      <w:pPr>
        <w:autoSpaceDE w:val="0"/>
        <w:autoSpaceDN w:val="0"/>
        <w:adjustRightInd w:val="0"/>
        <w:spacing w:after="0"/>
        <w:rPr>
          <w:i/>
          <w:iCs/>
          <w:sz w:val="20"/>
          <w:szCs w:val="20"/>
        </w:rPr>
      </w:pPr>
    </w:p>
    <w:p w14:paraId="75BD77C3" w14:textId="77777777" w:rsidR="004C6A41" w:rsidRDefault="004C6A41" w:rsidP="004C6A41">
      <w:pPr>
        <w:autoSpaceDE w:val="0"/>
        <w:autoSpaceDN w:val="0"/>
        <w:adjustRightInd w:val="0"/>
        <w:spacing w:after="0"/>
        <w:rPr>
          <w:rFonts w:cs="Arial"/>
          <w:b/>
          <w:bCs/>
        </w:rPr>
      </w:pPr>
    </w:p>
    <w:p w14:paraId="178386B6" w14:textId="3F6A0771" w:rsidR="007C1C8D" w:rsidRDefault="007C1C8D" w:rsidP="007C1C8D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>Comunicación OS390 Vs AS400</w:t>
      </w:r>
    </w:p>
    <w:p w14:paraId="333BC865" w14:textId="7A17E326" w:rsidR="007C1C8D" w:rsidRDefault="007C1C8D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b/>
          <w:bCs/>
        </w:rPr>
      </w:pPr>
    </w:p>
    <w:p w14:paraId="14EC5445" w14:textId="54A1D960" w:rsidR="00101E65" w:rsidRDefault="00101E65" w:rsidP="00101E65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>La 2 presenta la arquitectura solución de la operación Response</w:t>
      </w:r>
    </w:p>
    <w:p w14:paraId="49699EA7" w14:textId="77777777" w:rsidR="00101E65" w:rsidRDefault="00101E65" w:rsidP="00101E65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79553C37" w14:textId="572080EF" w:rsidR="00584E61" w:rsidRPr="00101E65" w:rsidRDefault="00101E65" w:rsidP="00101E65">
      <w:pPr>
        <w:pStyle w:val="Descripcin"/>
        <w:keepNext/>
        <w:rPr>
          <w:b w:val="0"/>
          <w:bCs w:val="0"/>
          <w:i/>
          <w:iCs/>
        </w:rPr>
      </w:pPr>
      <w:r w:rsidRPr="00E97E92">
        <w:rPr>
          <w:b w:val="0"/>
          <w:bCs w:val="0"/>
          <w:i/>
          <w:iCs/>
        </w:rPr>
        <w:t xml:space="preserve">Figura </w:t>
      </w:r>
      <w:r>
        <w:rPr>
          <w:b w:val="0"/>
          <w:bCs w:val="0"/>
          <w:i/>
          <w:iCs/>
        </w:rPr>
        <w:t>2</w:t>
      </w:r>
      <w:r w:rsidRPr="00E97E92">
        <w:rPr>
          <w:b w:val="0"/>
          <w:bCs w:val="0"/>
          <w:i/>
          <w:iCs/>
        </w:rPr>
        <w:t xml:space="preserve">. Arquitectura de operación </w:t>
      </w:r>
      <w:r>
        <w:rPr>
          <w:b w:val="0"/>
          <w:bCs w:val="0"/>
          <w:i/>
          <w:iCs/>
        </w:rPr>
        <w:t>response.</w:t>
      </w:r>
    </w:p>
    <w:p w14:paraId="0D5A28DC" w14:textId="197E2AE9" w:rsidR="00584E61" w:rsidRDefault="00584E61">
      <w:pPr>
        <w:tabs>
          <w:tab w:val="clear" w:pos="851"/>
          <w:tab w:val="clear" w:pos="1418"/>
        </w:tabs>
        <w:spacing w:before="0" w:after="0"/>
        <w:jc w:val="left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233BDAB0" wp14:editId="4A416110">
            <wp:extent cx="5612130" cy="204279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28E6" w14:textId="732A918A" w:rsidR="008B532E" w:rsidRDefault="008B532E" w:rsidP="008B532E">
      <w:pPr>
        <w:autoSpaceDE w:val="0"/>
        <w:autoSpaceDN w:val="0"/>
        <w:adjustRightInd w:val="0"/>
        <w:spacing w:after="0"/>
        <w:rPr>
          <w:i/>
          <w:iCs/>
          <w:sz w:val="20"/>
          <w:szCs w:val="20"/>
        </w:rPr>
      </w:pPr>
      <w:r w:rsidRPr="00FB1E0B">
        <w:rPr>
          <w:i/>
          <w:iCs/>
          <w:sz w:val="20"/>
          <w:szCs w:val="20"/>
        </w:rPr>
        <w:t>Fuente: Inetum</w:t>
      </w:r>
      <w:r>
        <w:rPr>
          <w:i/>
          <w:iCs/>
          <w:sz w:val="20"/>
          <w:szCs w:val="20"/>
        </w:rPr>
        <w:t xml:space="preserve"> Leasing.bar </w:t>
      </w:r>
      <w:r w:rsidR="00231984">
        <w:rPr>
          <w:i/>
          <w:iCs/>
          <w:sz w:val="20"/>
          <w:szCs w:val="20"/>
        </w:rPr>
        <w:t>Producción</w:t>
      </w:r>
      <w:r>
        <w:rPr>
          <w:i/>
          <w:iCs/>
          <w:sz w:val="20"/>
          <w:szCs w:val="20"/>
        </w:rPr>
        <w:t>.</w:t>
      </w:r>
    </w:p>
    <w:p w14:paraId="7E9697EA" w14:textId="37D1C542" w:rsidR="002D737B" w:rsidRPr="003D7374" w:rsidRDefault="002339D4" w:rsidP="002D737B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P</w:t>
      </w:r>
      <w:r w:rsidR="002D737B">
        <w:rPr>
          <w:lang w:val="es-CO"/>
        </w:rPr>
        <w:t xml:space="preserve">ROCEDIMIENTO DE </w:t>
      </w:r>
      <w:r w:rsidR="005C42AC">
        <w:rPr>
          <w:lang w:val="es-CO"/>
        </w:rPr>
        <w:t>REVISION</w:t>
      </w:r>
    </w:p>
    <w:p w14:paraId="724EE158" w14:textId="77777777" w:rsidR="002D737B" w:rsidRDefault="002D737B" w:rsidP="002D737B">
      <w:pPr>
        <w:pStyle w:val="Prrafodelista"/>
        <w:spacing w:after="0"/>
        <w:jc w:val="center"/>
        <w:rPr>
          <w:rFonts w:ascii="Arial" w:hAnsi="Arial" w:cs="Arial"/>
          <w:color w:val="808080"/>
          <w:lang w:val="es-CO"/>
        </w:rPr>
      </w:pPr>
    </w:p>
    <w:p w14:paraId="5727D831" w14:textId="72554983" w:rsidR="002D737B" w:rsidRDefault="00DF1F75" w:rsidP="002D737B">
      <w:pPr>
        <w:pStyle w:val="Ttulo2"/>
        <w:spacing w:before="0" w:after="0" w:afterAutospacing="0"/>
        <w:rPr>
          <w:lang w:val="es-CO"/>
        </w:rPr>
      </w:pPr>
      <w:r>
        <w:rPr>
          <w:lang w:val="es-CO"/>
        </w:rPr>
        <w:t xml:space="preserve">  </w:t>
      </w:r>
      <w:r w:rsidR="00634B8C">
        <w:rPr>
          <w:lang w:val="es-CO"/>
        </w:rPr>
        <w:t>Se validan los siguientes puntos:</w:t>
      </w:r>
    </w:p>
    <w:p w14:paraId="764C6212" w14:textId="38389404" w:rsidR="00917844" w:rsidRDefault="00917844" w:rsidP="00CD7E29">
      <w:pPr>
        <w:autoSpaceDE w:val="0"/>
        <w:autoSpaceDN w:val="0"/>
        <w:adjustRightInd w:val="0"/>
        <w:spacing w:before="0" w:after="0"/>
        <w:rPr>
          <w:lang w:val="es-CO"/>
        </w:rPr>
      </w:pPr>
    </w:p>
    <w:p w14:paraId="28FAC26E" w14:textId="772966C4" w:rsidR="00917844" w:rsidRPr="00B5429C" w:rsidRDefault="00B4405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BBVA confirma que la operación de consulta opera normalmente.</w:t>
      </w:r>
    </w:p>
    <w:p w14:paraId="6BA860E9" w14:textId="59A03D40" w:rsidR="00B44053" w:rsidRPr="00B5429C" w:rsidRDefault="00B4405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BBVA informa que la operación de pago presenta intermitencia</w:t>
      </w:r>
      <w:r w:rsidR="00D33EB3" w:rsidRPr="00B5429C">
        <w:rPr>
          <w:rFonts w:ascii="Arial" w:hAnsi="Arial" w:cs="Arial"/>
          <w:color w:val="808080"/>
          <w:lang w:val="es-CO" w:eastAsia="es-ES"/>
        </w:rPr>
        <w:t xml:space="preserve"> y/o caídas</w:t>
      </w:r>
      <w:r w:rsidR="00B92512">
        <w:rPr>
          <w:rFonts w:ascii="Arial" w:hAnsi="Arial" w:cs="Arial"/>
          <w:color w:val="808080"/>
          <w:lang w:val="es-CO" w:eastAsia="es-ES"/>
        </w:rPr>
        <w:t>.</w:t>
      </w:r>
    </w:p>
    <w:p w14:paraId="56D2E76E" w14:textId="38596C65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 xml:space="preserve">BBVA comparte información sobre </w:t>
      </w:r>
      <w:r w:rsidR="00634B8C">
        <w:rPr>
          <w:rFonts w:ascii="Arial" w:hAnsi="Arial" w:cs="Arial"/>
          <w:color w:val="808080"/>
          <w:lang w:val="es-CO" w:eastAsia="es-ES"/>
        </w:rPr>
        <w:t>lo</w:t>
      </w:r>
      <w:r w:rsidR="001D4B7C">
        <w:rPr>
          <w:rFonts w:ascii="Arial" w:hAnsi="Arial" w:cs="Arial"/>
          <w:color w:val="808080"/>
          <w:lang w:val="es-CO" w:eastAsia="es-ES"/>
        </w:rPr>
        <w:t>g de</w:t>
      </w:r>
      <w:r w:rsidRPr="00B5429C">
        <w:rPr>
          <w:rFonts w:ascii="Arial" w:hAnsi="Arial" w:cs="Arial"/>
          <w:color w:val="808080"/>
          <w:lang w:val="es-CO" w:eastAsia="es-ES"/>
        </w:rPr>
        <w:t xml:space="preserve"> error</w:t>
      </w:r>
      <w:r w:rsidR="00634B8C">
        <w:rPr>
          <w:rFonts w:ascii="Arial" w:hAnsi="Arial" w:cs="Arial"/>
          <w:color w:val="808080"/>
          <w:lang w:val="es-CO" w:eastAsia="es-ES"/>
        </w:rPr>
        <w:t>es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 w:rsidR="001D4B7C">
        <w:rPr>
          <w:rFonts w:ascii="Arial" w:hAnsi="Arial" w:cs="Arial"/>
          <w:color w:val="808080"/>
          <w:lang w:val="es-CO" w:eastAsia="es-ES"/>
        </w:rPr>
        <w:t>identificados</w:t>
      </w:r>
      <w:r w:rsidR="00634B8C">
        <w:rPr>
          <w:rFonts w:ascii="Arial" w:hAnsi="Arial" w:cs="Arial"/>
          <w:color w:val="808080"/>
          <w:lang w:val="es-CO" w:eastAsia="es-ES"/>
        </w:rPr>
        <w:t xml:space="preserve"> </w:t>
      </w:r>
      <w:r w:rsidR="00B92512">
        <w:rPr>
          <w:rFonts w:ascii="Arial" w:hAnsi="Arial" w:cs="Arial"/>
          <w:color w:val="808080"/>
          <w:lang w:val="es-CO" w:eastAsia="es-ES"/>
        </w:rPr>
        <w:t>(MQ</w:t>
      </w:r>
      <w:r w:rsidR="00634B8C">
        <w:rPr>
          <w:rFonts w:ascii="Arial" w:hAnsi="Arial" w:cs="Arial"/>
          <w:color w:val="808080"/>
          <w:lang w:val="es-CO" w:eastAsia="es-ES"/>
        </w:rPr>
        <w:t xml:space="preserve">2372 y </w:t>
      </w:r>
      <w:r w:rsidR="00B92512">
        <w:rPr>
          <w:rFonts w:ascii="Arial" w:hAnsi="Arial" w:cs="Arial"/>
          <w:color w:val="808080"/>
          <w:lang w:val="es-CO" w:eastAsia="es-ES"/>
        </w:rPr>
        <w:t>MQ</w:t>
      </w:r>
      <w:r w:rsidR="00634B8C">
        <w:rPr>
          <w:rFonts w:ascii="Arial" w:hAnsi="Arial" w:cs="Arial"/>
          <w:color w:val="808080"/>
          <w:lang w:val="es-CO" w:eastAsia="es-ES"/>
        </w:rPr>
        <w:t>2488</w:t>
      </w:r>
      <w:r w:rsidR="00B92512">
        <w:rPr>
          <w:rFonts w:ascii="Arial" w:hAnsi="Arial" w:cs="Arial"/>
          <w:color w:val="808080"/>
          <w:lang w:val="es-CO" w:eastAsia="es-ES"/>
        </w:rPr>
        <w:t>).</w:t>
      </w:r>
    </w:p>
    <w:p w14:paraId="7ED2A71B" w14:textId="1DC8B877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INETUM valida si se están encolando mensajes en cola muert</w:t>
      </w:r>
      <w:r w:rsidR="00B92512">
        <w:rPr>
          <w:rFonts w:ascii="Arial" w:hAnsi="Arial" w:cs="Arial"/>
          <w:color w:val="808080"/>
          <w:lang w:val="es-CO" w:eastAsia="es-ES"/>
        </w:rPr>
        <w:t xml:space="preserve">a en </w:t>
      </w:r>
      <w:proofErr w:type="spellStart"/>
      <w:r w:rsidR="00B92512">
        <w:rPr>
          <w:rFonts w:ascii="Arial" w:hAnsi="Arial" w:cs="Arial"/>
          <w:color w:val="808080"/>
          <w:lang w:val="es-CO" w:eastAsia="es-ES"/>
        </w:rPr>
        <w:t>Queue</w:t>
      </w:r>
      <w:proofErr w:type="spellEnd"/>
      <w:r w:rsidR="00B92512">
        <w:rPr>
          <w:rFonts w:ascii="Arial" w:hAnsi="Arial" w:cs="Arial"/>
          <w:color w:val="808080"/>
          <w:lang w:val="es-CO" w:eastAsia="es-ES"/>
        </w:rPr>
        <w:t xml:space="preserve"> Managers.</w:t>
      </w:r>
    </w:p>
    <w:p w14:paraId="44C188E9" w14:textId="6A24B88C" w:rsidR="00D33EB3" w:rsidRPr="00B5429C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>INETUM valida si se dispone de un trace que se pueda activar para validar posibles errores</w:t>
      </w:r>
      <w:r w:rsidR="00B92512">
        <w:rPr>
          <w:rFonts w:ascii="Arial" w:hAnsi="Arial" w:cs="Arial"/>
          <w:color w:val="808080"/>
          <w:lang w:val="es-CO" w:eastAsia="es-ES"/>
        </w:rPr>
        <w:t xml:space="preserve"> (No se recomienda debido al ritmo de crecimiento del log en este ambiente).</w:t>
      </w:r>
    </w:p>
    <w:p w14:paraId="0A958FA4" w14:textId="0A585309" w:rsidR="00D33EB3" w:rsidRDefault="00D33EB3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B5429C">
        <w:rPr>
          <w:rFonts w:ascii="Arial" w:hAnsi="Arial" w:cs="Arial"/>
          <w:color w:val="808080"/>
          <w:lang w:val="es-CO" w:eastAsia="es-ES"/>
        </w:rPr>
        <w:t xml:space="preserve">INETUM valida si se </w:t>
      </w:r>
      <w:r w:rsidR="002339D4" w:rsidRPr="00B5429C">
        <w:rPr>
          <w:rFonts w:ascii="Arial" w:hAnsi="Arial" w:cs="Arial"/>
          <w:color w:val="808080"/>
          <w:lang w:val="es-CO" w:eastAsia="es-ES"/>
        </w:rPr>
        <w:t>está</w:t>
      </w:r>
      <w:r w:rsidRPr="00B5429C">
        <w:rPr>
          <w:rFonts w:ascii="Arial" w:hAnsi="Arial" w:cs="Arial"/>
          <w:color w:val="808080"/>
          <w:lang w:val="es-CO" w:eastAsia="es-ES"/>
        </w:rPr>
        <w:t xml:space="preserve"> presentando un doble </w:t>
      </w:r>
      <w:r w:rsidR="00C2297F" w:rsidRPr="00B5429C">
        <w:rPr>
          <w:rFonts w:ascii="Arial" w:hAnsi="Arial" w:cs="Arial"/>
          <w:color w:val="808080"/>
          <w:lang w:val="es-CO" w:eastAsia="es-ES"/>
        </w:rPr>
        <w:t>despliegue</w:t>
      </w:r>
      <w:r w:rsidRPr="00B5429C">
        <w:rPr>
          <w:rFonts w:ascii="Arial" w:hAnsi="Arial" w:cs="Arial"/>
          <w:color w:val="808080"/>
          <w:lang w:val="es-CO" w:eastAsia="es-ES"/>
        </w:rPr>
        <w:t xml:space="preserve"> de intermediario</w:t>
      </w:r>
      <w:r w:rsidR="00B92512">
        <w:rPr>
          <w:rFonts w:ascii="Arial" w:hAnsi="Arial" w:cs="Arial"/>
          <w:color w:val="808080"/>
          <w:lang w:val="es-CO" w:eastAsia="es-ES"/>
        </w:rPr>
        <w:t>.</w:t>
      </w:r>
    </w:p>
    <w:p w14:paraId="79762E0C" w14:textId="34E049AC" w:rsidR="00B92512" w:rsidRPr="00B5429C" w:rsidRDefault="00B92512" w:rsidP="00B5429C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INETUM valida apuntamientos de colas en los flujos.</w:t>
      </w:r>
    </w:p>
    <w:p w14:paraId="011B8345" w14:textId="7A9BDA45" w:rsidR="00917844" w:rsidRPr="003D7374" w:rsidRDefault="00D63709" w:rsidP="00917844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HALLAZGOS</w:t>
      </w:r>
    </w:p>
    <w:p w14:paraId="0CDC7906" w14:textId="10351C9F" w:rsidR="00917844" w:rsidRDefault="00917844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2E757C3D" w14:textId="2E0211AF" w:rsidR="0071029F" w:rsidRDefault="0071029F" w:rsidP="0071029F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plantea la ejecución de una prueba de un </w:t>
      </w:r>
      <w:r w:rsidR="002339D4">
        <w:rPr>
          <w:rFonts w:cs="Arial"/>
          <w:color w:val="808080"/>
          <w:lang w:val="es-CO"/>
        </w:rPr>
        <w:t>trámite</w:t>
      </w:r>
      <w:r>
        <w:rPr>
          <w:rFonts w:cs="Arial"/>
          <w:color w:val="808080"/>
          <w:lang w:val="es-CO"/>
        </w:rPr>
        <w:t xml:space="preserve"> con pago pendiente donde el resultado esperado era fallido y al intentarlo aplicar fue exitoso.</w:t>
      </w:r>
    </w:p>
    <w:p w14:paraId="4D1EB794" w14:textId="77777777" w:rsidR="0071029F" w:rsidRDefault="0071029F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6097B496" w14:textId="74B98B6D" w:rsidR="00334C95" w:rsidRDefault="0071029F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rFonts w:cs="Arial"/>
          <w:color w:val="808080"/>
          <w:lang w:val="es-CO"/>
        </w:rPr>
        <w:t xml:space="preserve">Se identifica que </w:t>
      </w:r>
      <w:r w:rsidR="00334C95" w:rsidRPr="00334C95">
        <w:rPr>
          <w:rFonts w:cs="Arial"/>
          <w:color w:val="808080"/>
          <w:lang w:val="es-CO"/>
        </w:rPr>
        <w:t xml:space="preserve">el diseño de los flujos no </w:t>
      </w:r>
      <w:r w:rsidR="002339D4" w:rsidRPr="00334C95">
        <w:rPr>
          <w:rFonts w:cs="Arial"/>
          <w:color w:val="808080"/>
          <w:lang w:val="es-CO"/>
        </w:rPr>
        <w:t>permite</w:t>
      </w:r>
      <w:r w:rsidR="00334C95" w:rsidRPr="00334C95">
        <w:rPr>
          <w:rFonts w:cs="Arial"/>
          <w:color w:val="808080"/>
          <w:lang w:val="es-CO"/>
        </w:rPr>
        <w:t xml:space="preserve"> un procesamiento paralelo de peticiones sino serializado ya que hay un flujo de ida que el mismo espera la respuesta tras 10 segundos </w:t>
      </w:r>
      <w:r w:rsidR="002339D4" w:rsidRPr="00334C95">
        <w:rPr>
          <w:rFonts w:cs="Arial"/>
          <w:color w:val="808080"/>
          <w:lang w:val="es-CO"/>
        </w:rPr>
        <w:t>después</w:t>
      </w:r>
      <w:r w:rsidR="00334C95" w:rsidRPr="00334C95">
        <w:rPr>
          <w:rFonts w:cs="Arial"/>
          <w:color w:val="808080"/>
          <w:lang w:val="es-CO"/>
        </w:rPr>
        <w:t xml:space="preserve"> y luego si atiende la siguiente </w:t>
      </w:r>
      <w:r>
        <w:rPr>
          <w:rFonts w:cs="Arial"/>
          <w:color w:val="808080"/>
          <w:lang w:val="es-CO"/>
        </w:rPr>
        <w:t>petición.</w:t>
      </w:r>
    </w:p>
    <w:p w14:paraId="0D26C18C" w14:textId="22DBCF89" w:rsidR="00B92512" w:rsidRDefault="00B92512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60B461BA" w14:textId="71A7C5BA" w:rsidR="00B92512" w:rsidRDefault="00B92512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</w:t>
      </w:r>
      <w:r w:rsidRPr="00B5429C">
        <w:rPr>
          <w:rFonts w:ascii="Arial" w:hAnsi="Arial" w:cs="Arial"/>
          <w:color w:val="808080"/>
          <w:lang w:val="es-CO" w:eastAsia="es-ES"/>
        </w:rPr>
        <w:t xml:space="preserve">e </w:t>
      </w:r>
      <w:r>
        <w:rPr>
          <w:rFonts w:ascii="Arial" w:hAnsi="Arial" w:cs="Arial"/>
          <w:color w:val="808080"/>
          <w:lang w:val="es-CO" w:eastAsia="es-ES"/>
        </w:rPr>
        <w:t xml:space="preserve">purgan mensajes </w:t>
      </w:r>
      <w:r w:rsidRPr="00B5429C">
        <w:rPr>
          <w:rFonts w:ascii="Arial" w:hAnsi="Arial" w:cs="Arial"/>
          <w:color w:val="808080"/>
          <w:lang w:val="es-CO" w:eastAsia="es-ES"/>
        </w:rPr>
        <w:t>encolado</w:t>
      </w:r>
      <w:r>
        <w:rPr>
          <w:rFonts w:ascii="Arial" w:hAnsi="Arial" w:cs="Arial"/>
          <w:color w:val="808080"/>
          <w:lang w:val="es-CO" w:eastAsia="es-ES"/>
        </w:rPr>
        <w:t>s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>
        <w:rPr>
          <w:rFonts w:ascii="Arial" w:hAnsi="Arial" w:cs="Arial"/>
          <w:color w:val="808080"/>
          <w:lang w:val="es-CO" w:eastAsia="es-ES"/>
        </w:rPr>
        <w:t xml:space="preserve">en </w:t>
      </w:r>
      <w:proofErr w:type="spellStart"/>
      <w:r>
        <w:rPr>
          <w:rFonts w:ascii="Arial" w:hAnsi="Arial" w:cs="Arial"/>
          <w:color w:val="808080"/>
          <w:lang w:val="es-CO" w:eastAsia="es-ES"/>
        </w:rPr>
        <w:t>Queue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Managers.</w:t>
      </w:r>
    </w:p>
    <w:p w14:paraId="4C596742" w14:textId="419E1CEE" w:rsidR="00616657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Se valida apuntamiento de colas identificando disputa de mensajes de las colas tanto entre los flujos </w:t>
      </w:r>
      <w:proofErr w:type="spellStart"/>
      <w:r>
        <w:rPr>
          <w:rFonts w:ascii="Arial" w:hAnsi="Arial" w:cs="Arial"/>
          <w:color w:val="808080"/>
          <w:lang w:val="es-CO" w:eastAsia="es-ES"/>
        </w:rPr>
        <w:t>request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y response.</w:t>
      </w:r>
    </w:p>
    <w:p w14:paraId="382FD55F" w14:textId="65065F88" w:rsidR="00616657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Se identifica que la arquitectura solución no permite procesamiento asíncrono, lo cual puede generar errores de transaccionalidad cuando se presente un alto volumen de peticiones.</w:t>
      </w:r>
    </w:p>
    <w:p w14:paraId="644400DC" w14:textId="553AE292" w:rsidR="00616657" w:rsidRPr="00616657" w:rsidRDefault="00616657" w:rsidP="00616657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Se descarta doble despliegue del intermediario o de los flujos</w:t>
      </w:r>
    </w:p>
    <w:p w14:paraId="40B7CC4B" w14:textId="6A72FFEC" w:rsidR="00B92512" w:rsidRDefault="00616657" w:rsidP="00B92512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No se activa</w:t>
      </w:r>
      <w:r w:rsidR="00B92512" w:rsidRPr="00B5429C">
        <w:rPr>
          <w:rFonts w:ascii="Arial" w:hAnsi="Arial" w:cs="Arial"/>
          <w:color w:val="808080"/>
          <w:lang w:val="es-CO" w:eastAsia="es-ES"/>
        </w:rPr>
        <w:t xml:space="preserve"> trace </w:t>
      </w:r>
      <w:r>
        <w:rPr>
          <w:rFonts w:ascii="Arial" w:hAnsi="Arial" w:cs="Arial"/>
          <w:color w:val="808080"/>
          <w:lang w:val="es-CO" w:eastAsia="es-ES"/>
        </w:rPr>
        <w:t>debido a que no</w:t>
      </w:r>
      <w:r w:rsidR="00B92512">
        <w:rPr>
          <w:rFonts w:ascii="Arial" w:hAnsi="Arial" w:cs="Arial"/>
          <w:color w:val="808080"/>
          <w:lang w:val="es-CO" w:eastAsia="es-ES"/>
        </w:rPr>
        <w:t xml:space="preserve"> se recomienda </w:t>
      </w:r>
      <w:r w:rsidR="000B26C8">
        <w:rPr>
          <w:rFonts w:ascii="Arial" w:hAnsi="Arial" w:cs="Arial"/>
          <w:color w:val="808080"/>
          <w:lang w:val="es-CO" w:eastAsia="es-ES"/>
        </w:rPr>
        <w:t>por e</w:t>
      </w:r>
      <w:r w:rsidR="00B92512">
        <w:rPr>
          <w:rFonts w:ascii="Arial" w:hAnsi="Arial" w:cs="Arial"/>
          <w:color w:val="808080"/>
          <w:lang w:val="es-CO" w:eastAsia="es-ES"/>
        </w:rPr>
        <w:t>l ritmo de crecimiento del log en este ambiente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5FDC8562" w14:textId="70BDBB37" w:rsidR="000B26C8" w:rsidRPr="00B5429C" w:rsidRDefault="000B26C8" w:rsidP="000B26C8">
      <w:pPr>
        <w:pStyle w:val="Prrafodelista"/>
        <w:numPr>
          <w:ilvl w:val="0"/>
          <w:numId w:val="36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>Se sugiere realizar prueba</w:t>
      </w:r>
      <w:r w:rsidRPr="00B5429C">
        <w:rPr>
          <w:rFonts w:ascii="Arial" w:hAnsi="Arial" w:cs="Arial"/>
          <w:color w:val="808080"/>
          <w:lang w:val="es-CO" w:eastAsia="es-ES"/>
        </w:rPr>
        <w:t xml:space="preserve"> operación de pago</w:t>
      </w:r>
      <w:r>
        <w:rPr>
          <w:rFonts w:ascii="Arial" w:hAnsi="Arial" w:cs="Arial"/>
          <w:color w:val="808080"/>
          <w:lang w:val="es-CO" w:eastAsia="es-ES"/>
        </w:rPr>
        <w:t xml:space="preserve"> con flujo </w:t>
      </w:r>
      <w:proofErr w:type="spellStart"/>
      <w:r w:rsidR="000D1CE5">
        <w:rPr>
          <w:rFonts w:ascii="Arial" w:hAnsi="Arial" w:cs="Arial"/>
          <w:color w:val="808080"/>
          <w:lang w:val="es-CO" w:eastAsia="es-ES"/>
        </w:rPr>
        <w:t>r</w:t>
      </w:r>
      <w:r>
        <w:rPr>
          <w:rFonts w:ascii="Arial" w:hAnsi="Arial" w:cs="Arial"/>
          <w:color w:val="808080"/>
          <w:lang w:val="es-CO" w:eastAsia="es-ES"/>
        </w:rPr>
        <w:t>equest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apagado</w:t>
      </w:r>
      <w:r w:rsidRPr="00B5429C">
        <w:rPr>
          <w:rFonts w:ascii="Arial" w:hAnsi="Arial" w:cs="Arial"/>
          <w:color w:val="808080"/>
          <w:lang w:val="es-CO" w:eastAsia="es-ES"/>
        </w:rPr>
        <w:t xml:space="preserve"> </w:t>
      </w:r>
      <w:r>
        <w:rPr>
          <w:rFonts w:ascii="Arial" w:hAnsi="Arial" w:cs="Arial"/>
          <w:color w:val="808080"/>
          <w:lang w:val="es-CO" w:eastAsia="es-ES"/>
        </w:rPr>
        <w:t>encontrando que la operación pago aplica correctamente.</w:t>
      </w:r>
    </w:p>
    <w:p w14:paraId="58D0DDDE" w14:textId="77777777" w:rsidR="000B26C8" w:rsidRPr="00B5429C" w:rsidRDefault="000B26C8" w:rsidP="000B26C8">
      <w:pPr>
        <w:pStyle w:val="Prrafodelista"/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</w:p>
    <w:p w14:paraId="65B56CAB" w14:textId="77777777" w:rsidR="00B92512" w:rsidRDefault="00B92512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</w:p>
    <w:p w14:paraId="4FE29A0C" w14:textId="4634487A" w:rsidR="0071029F" w:rsidRDefault="000B26C8" w:rsidP="00CD7E29">
      <w:pPr>
        <w:autoSpaceDE w:val="0"/>
        <w:autoSpaceDN w:val="0"/>
        <w:adjustRightInd w:val="0"/>
        <w:spacing w:before="0" w:after="0"/>
        <w:rPr>
          <w:rFonts w:cs="Arial"/>
          <w:color w:val="808080"/>
          <w:lang w:val="es-CO"/>
        </w:rPr>
      </w:pPr>
      <w:r>
        <w:rPr>
          <w:noProof/>
        </w:rPr>
        <w:drawing>
          <wp:inline distT="0" distB="0" distL="0" distR="0" wp14:anchorId="5ECD480F" wp14:editId="16CCCAD7">
            <wp:extent cx="5713730" cy="3729990"/>
            <wp:effectExtent l="0" t="0" r="127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1ED9" w14:textId="6E42B21F" w:rsidR="007E116F" w:rsidRDefault="005C42AC" w:rsidP="007E116F">
      <w:pPr>
        <w:pStyle w:val="Ttulo1"/>
        <w:spacing w:before="0" w:after="0"/>
        <w:rPr>
          <w:lang w:val="es-CO"/>
        </w:rPr>
      </w:pPr>
      <w:r>
        <w:rPr>
          <w:lang w:val="es-CO"/>
        </w:rPr>
        <w:lastRenderedPageBreak/>
        <w:t>recomendaciones</w:t>
      </w:r>
    </w:p>
    <w:p w14:paraId="146158C1" w14:textId="77777777" w:rsidR="007E116F" w:rsidRDefault="007E116F" w:rsidP="007E116F">
      <w:pPr>
        <w:spacing w:before="0" w:after="0"/>
        <w:rPr>
          <w:lang w:val="es-CO"/>
        </w:rPr>
      </w:pPr>
    </w:p>
    <w:p w14:paraId="7596A992" w14:textId="77777777" w:rsidR="007E116F" w:rsidRPr="00AC10F3" w:rsidRDefault="007E116F" w:rsidP="002358D3">
      <w:pPr>
        <w:spacing w:before="0" w:after="0"/>
        <w:rPr>
          <w:lang w:val="es-CO"/>
        </w:rPr>
      </w:pPr>
    </w:p>
    <w:p w14:paraId="0C2FC3C8" w14:textId="68F9BA51" w:rsidR="000B26C8" w:rsidRDefault="000B26C8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proofErr w:type="spellStart"/>
      <w:r>
        <w:rPr>
          <w:rFonts w:ascii="Arial" w:hAnsi="Arial" w:cs="Arial"/>
          <w:color w:val="808080"/>
          <w:lang w:val="es-CO" w:eastAsia="es-ES"/>
        </w:rPr>
        <w:t>Disponibilizar</w:t>
      </w:r>
      <w:proofErr w:type="spellEnd"/>
      <w:r>
        <w:rPr>
          <w:rFonts w:ascii="Arial" w:hAnsi="Arial" w:cs="Arial"/>
          <w:color w:val="808080"/>
          <w:lang w:val="es-CO" w:eastAsia="es-ES"/>
        </w:rPr>
        <w:t xml:space="preserve"> la solución en </w:t>
      </w:r>
      <w:r w:rsidR="000D1CE5">
        <w:rPr>
          <w:rFonts w:ascii="Arial" w:hAnsi="Arial" w:cs="Arial"/>
          <w:color w:val="808080"/>
          <w:lang w:val="es-CO" w:eastAsia="es-ES"/>
        </w:rPr>
        <w:t>ambientes</w:t>
      </w:r>
      <w:r>
        <w:rPr>
          <w:rFonts w:ascii="Arial" w:hAnsi="Arial" w:cs="Arial"/>
          <w:color w:val="808080"/>
          <w:lang w:val="es-CO" w:eastAsia="es-ES"/>
        </w:rPr>
        <w:t xml:space="preserve"> previos.</w:t>
      </w:r>
    </w:p>
    <w:p w14:paraId="1B597251" w14:textId="6021EBB0" w:rsidR="000B26C8" w:rsidRDefault="000B26C8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Validar según la implementación de la solución actual a nivel de Middleware su </w:t>
      </w:r>
      <w:r w:rsidR="000D1CE5">
        <w:rPr>
          <w:rFonts w:ascii="Arial" w:hAnsi="Arial" w:cs="Arial"/>
          <w:color w:val="808080"/>
          <w:lang w:val="es-CO" w:eastAsia="es-ES"/>
        </w:rPr>
        <w:t>documentación</w:t>
      </w:r>
      <w:r>
        <w:rPr>
          <w:rFonts w:ascii="Arial" w:hAnsi="Arial" w:cs="Arial"/>
          <w:color w:val="808080"/>
          <w:lang w:val="es-CO" w:eastAsia="es-ES"/>
        </w:rPr>
        <w:t xml:space="preserve"> y fuentes debido a que utiliza transformaciones WTX las cuales no cuentas con código fuente.</w:t>
      </w:r>
    </w:p>
    <w:p w14:paraId="56BC3A02" w14:textId="12F3971E" w:rsidR="000B26C8" w:rsidRPr="000B26C8" w:rsidRDefault="000B26C8" w:rsidP="000B26C8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Validar según la implementación de la solución actual a nivel de Middleware su </w:t>
      </w:r>
      <w:r w:rsidR="000D1CE5">
        <w:rPr>
          <w:rFonts w:ascii="Arial" w:hAnsi="Arial" w:cs="Arial"/>
          <w:color w:val="808080"/>
          <w:lang w:val="es-CO" w:eastAsia="es-ES"/>
        </w:rPr>
        <w:t>documentación</w:t>
      </w:r>
      <w:r>
        <w:rPr>
          <w:rFonts w:ascii="Arial" w:hAnsi="Arial" w:cs="Arial"/>
          <w:color w:val="808080"/>
          <w:lang w:val="es-CO" w:eastAsia="es-ES"/>
        </w:rPr>
        <w:t xml:space="preserve"> y fuentes debido a que </w:t>
      </w:r>
      <w:r>
        <w:rPr>
          <w:rFonts w:ascii="Arial" w:hAnsi="Arial" w:cs="Arial"/>
          <w:color w:val="808080"/>
          <w:lang w:val="es-CO" w:eastAsia="es-ES"/>
        </w:rPr>
        <w:t xml:space="preserve">existen flujos de los intermediarios que no se identifican en los </w:t>
      </w:r>
      <w:proofErr w:type="gramStart"/>
      <w:r>
        <w:rPr>
          <w:rFonts w:ascii="Arial" w:hAnsi="Arial" w:cs="Arial"/>
          <w:color w:val="808080"/>
          <w:lang w:val="es-CO" w:eastAsia="es-ES"/>
        </w:rPr>
        <w:t>binarios .bar</w:t>
      </w:r>
      <w:proofErr w:type="gramEnd"/>
    </w:p>
    <w:p w14:paraId="1B63F215" w14:textId="4B77BA94" w:rsidR="00334C95" w:rsidRDefault="00334C95" w:rsidP="002358D3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851480">
        <w:rPr>
          <w:rFonts w:ascii="Arial" w:hAnsi="Arial" w:cs="Arial"/>
          <w:color w:val="808080"/>
          <w:lang w:val="es-CO" w:eastAsia="es-ES"/>
        </w:rPr>
        <w:t xml:space="preserve">Separar la lógica </w:t>
      </w:r>
      <w:r w:rsidR="000B26C8">
        <w:rPr>
          <w:rFonts w:ascii="Arial" w:hAnsi="Arial" w:cs="Arial"/>
          <w:color w:val="808080"/>
          <w:lang w:val="es-CO" w:eastAsia="es-ES"/>
        </w:rPr>
        <w:t xml:space="preserve">y el manejo de colas </w:t>
      </w:r>
      <w:r w:rsidRPr="00851480">
        <w:rPr>
          <w:rFonts w:ascii="Arial" w:hAnsi="Arial" w:cs="Arial"/>
          <w:color w:val="808080"/>
          <w:lang w:val="es-CO" w:eastAsia="es-ES"/>
        </w:rPr>
        <w:t xml:space="preserve">en los flujos de </w:t>
      </w:r>
      <w:proofErr w:type="spellStart"/>
      <w:r w:rsidRPr="00851480">
        <w:rPr>
          <w:rFonts w:ascii="Arial" w:hAnsi="Arial" w:cs="Arial"/>
          <w:color w:val="808080"/>
          <w:lang w:val="es-CO" w:eastAsia="es-ES"/>
        </w:rPr>
        <w:t>request</w:t>
      </w:r>
      <w:proofErr w:type="spellEnd"/>
      <w:r w:rsidRPr="00851480">
        <w:rPr>
          <w:rFonts w:ascii="Arial" w:hAnsi="Arial" w:cs="Arial"/>
          <w:color w:val="808080"/>
          <w:lang w:val="es-CO" w:eastAsia="es-ES"/>
        </w:rPr>
        <w:t xml:space="preserve"> y response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4B3D9DCD" w14:textId="3BCE9308" w:rsidR="000B26C8" w:rsidRPr="000B26C8" w:rsidRDefault="000B26C8" w:rsidP="000B26C8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>
        <w:rPr>
          <w:rFonts w:ascii="Arial" w:hAnsi="Arial" w:cs="Arial"/>
          <w:color w:val="808080"/>
          <w:lang w:val="es-CO" w:eastAsia="es-ES"/>
        </w:rPr>
        <w:t xml:space="preserve">Mejorar la arquitectura para el manejo de mensajes de error para que sea accesible </w:t>
      </w:r>
      <w:r w:rsidR="00422D00">
        <w:rPr>
          <w:rFonts w:ascii="Arial" w:hAnsi="Arial" w:cs="Arial"/>
          <w:color w:val="808080"/>
          <w:lang w:val="es-CO" w:eastAsia="es-ES"/>
        </w:rPr>
        <w:t>de manera</w:t>
      </w:r>
      <w:r>
        <w:rPr>
          <w:rFonts w:ascii="Arial" w:hAnsi="Arial" w:cs="Arial"/>
          <w:color w:val="808080"/>
          <w:lang w:val="es-CO" w:eastAsia="es-ES"/>
        </w:rPr>
        <w:t xml:space="preserve"> eficiente y segura para el ambiente.</w:t>
      </w:r>
    </w:p>
    <w:p w14:paraId="768F7A22" w14:textId="347303A9" w:rsidR="003A61F3" w:rsidRDefault="00334C95" w:rsidP="00A066AD">
      <w:pPr>
        <w:pStyle w:val="Prrafodelista"/>
        <w:numPr>
          <w:ilvl w:val="0"/>
          <w:numId w:val="35"/>
        </w:numPr>
        <w:autoSpaceDE w:val="0"/>
        <w:autoSpaceDN w:val="0"/>
        <w:adjustRightInd w:val="0"/>
        <w:spacing w:after="0"/>
        <w:rPr>
          <w:rFonts w:ascii="Arial" w:hAnsi="Arial" w:cs="Arial"/>
          <w:color w:val="808080"/>
          <w:lang w:val="es-CO" w:eastAsia="es-ES"/>
        </w:rPr>
      </w:pPr>
      <w:r w:rsidRPr="00851480">
        <w:rPr>
          <w:rFonts w:ascii="Arial" w:hAnsi="Arial" w:cs="Arial"/>
          <w:color w:val="808080"/>
          <w:lang w:val="es-CO" w:eastAsia="es-ES"/>
        </w:rPr>
        <w:t xml:space="preserve">Asegurar </w:t>
      </w:r>
      <w:r w:rsidR="002339D4" w:rsidRPr="00851480">
        <w:rPr>
          <w:rFonts w:ascii="Arial" w:hAnsi="Arial" w:cs="Arial"/>
          <w:color w:val="808080"/>
          <w:lang w:val="es-CO" w:eastAsia="es-ES"/>
        </w:rPr>
        <w:t>procesamientos asíncronos</w:t>
      </w:r>
      <w:r w:rsidRPr="00851480">
        <w:rPr>
          <w:rFonts w:ascii="Arial" w:hAnsi="Arial" w:cs="Arial"/>
          <w:color w:val="808080"/>
          <w:lang w:val="es-CO" w:eastAsia="es-ES"/>
        </w:rPr>
        <w:t xml:space="preserve"> de peticiones</w:t>
      </w:r>
      <w:r w:rsidR="000B26C8">
        <w:rPr>
          <w:rFonts w:ascii="Arial" w:hAnsi="Arial" w:cs="Arial"/>
          <w:color w:val="808080"/>
          <w:lang w:val="es-CO" w:eastAsia="es-ES"/>
        </w:rPr>
        <w:t>.</w:t>
      </w:r>
    </w:p>
    <w:p w14:paraId="77BE9593" w14:textId="77777777" w:rsidR="000B26C8" w:rsidRPr="000B26C8" w:rsidRDefault="000B26C8" w:rsidP="000B26C8">
      <w:pPr>
        <w:autoSpaceDE w:val="0"/>
        <w:autoSpaceDN w:val="0"/>
        <w:adjustRightInd w:val="0"/>
        <w:spacing w:after="0"/>
        <w:ind w:left="360"/>
        <w:rPr>
          <w:rFonts w:cs="Arial"/>
          <w:color w:val="808080"/>
          <w:lang w:val="es-CO"/>
        </w:rPr>
      </w:pPr>
    </w:p>
    <w:p w14:paraId="68FB7D78" w14:textId="0DC7D49D" w:rsidR="00EB0794" w:rsidRDefault="00EB0794" w:rsidP="00A066AD">
      <w:pPr>
        <w:spacing w:after="0"/>
        <w:rPr>
          <w:rFonts w:eastAsia="Calibri" w:cs="Calibri"/>
        </w:rPr>
      </w:pPr>
    </w:p>
    <w:p w14:paraId="5B7E33EA" w14:textId="77777777" w:rsidR="00197C49" w:rsidRPr="00A066AD" w:rsidRDefault="00197C49" w:rsidP="00A066AD">
      <w:pPr>
        <w:spacing w:after="0"/>
        <w:rPr>
          <w:rFonts w:eastAsia="Calibri" w:cs="Calibri"/>
        </w:rPr>
      </w:pPr>
    </w:p>
    <w:sectPr w:rsidR="00197C49" w:rsidRPr="00A066AD" w:rsidSect="008E03D8">
      <w:headerReference w:type="default" r:id="rId17"/>
      <w:footerReference w:type="default" r:id="rId18"/>
      <w:headerReference w:type="first" r:id="rId19"/>
      <w:pgSz w:w="11907" w:h="16840" w:code="9"/>
      <w:pgMar w:top="1208" w:right="1287" w:bottom="1985" w:left="1622" w:header="0" w:footer="53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94F0D" w14:textId="77777777" w:rsidR="00227E96" w:rsidRDefault="00227E96">
      <w:r>
        <w:separator/>
      </w:r>
    </w:p>
  </w:endnote>
  <w:endnote w:type="continuationSeparator" w:id="0">
    <w:p w14:paraId="0A4F288B" w14:textId="77777777" w:rsidR="00227E96" w:rsidRDefault="00227E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ZapfDingbat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ago Book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1EAEA8" w14:textId="77777777" w:rsidR="003E22F4" w:rsidRDefault="003E22F4"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DFA8924" wp14:editId="7F6BF082">
              <wp:simplePos x="0" y="0"/>
              <wp:positionH relativeFrom="column">
                <wp:posOffset>6003612</wp:posOffset>
              </wp:positionH>
              <wp:positionV relativeFrom="paragraph">
                <wp:posOffset>226060</wp:posOffset>
              </wp:positionV>
              <wp:extent cx="285115" cy="228600"/>
              <wp:effectExtent l="0" t="0" r="635" b="0"/>
              <wp:wrapNone/>
              <wp:docPr id="4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11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6C6343" w14:textId="5AA549C6" w:rsidR="003E22F4" w:rsidRPr="00EE77EF" w:rsidRDefault="003E22F4" w:rsidP="00374AF3">
                          <w:pPr>
                            <w:pStyle w:val="Piedepgina"/>
                            <w:jc w:val="right"/>
                          </w:pPr>
                          <w:r w:rsidRPr="00EE77EF">
                            <w:fldChar w:fldCharType="begin"/>
                          </w:r>
                          <w:r w:rsidRPr="00EE77EF">
                            <w:instrText xml:space="preserve"> PAGE </w:instrText>
                          </w:r>
                          <w:r w:rsidRPr="00EE77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 w:rsidRPr="00EE77EF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FA8924" id="_x0000_t202" coordsize="21600,21600" o:spt="202" path="m,l,21600r21600,l21600,xe">
              <v:stroke joinstyle="miter"/>
              <v:path gradientshapeok="t" o:connecttype="rect"/>
            </v:shapetype>
            <v:shape id="Text Box 67" o:spid="_x0000_s1034" type="#_x0000_t202" style="position:absolute;left:0;text-align:left;margin-left:472.75pt;margin-top:17.8pt;width:22.45pt;height:1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" filled="f" stroked="f">
              <v:textbox inset="0,0,0,0">
                <w:txbxContent>
                  <w:p w14:paraId="786C6343" w14:textId="5AA549C6" w:rsidR="003E22F4" w:rsidRPr="00EE77EF" w:rsidRDefault="003E22F4" w:rsidP="00374AF3">
                    <w:pPr>
                      <w:pStyle w:val="Piedepgina"/>
                      <w:jc w:val="right"/>
                    </w:pPr>
                    <w:r w:rsidRPr="00EE77EF">
                      <w:fldChar w:fldCharType="begin"/>
                    </w:r>
                    <w:r w:rsidRPr="00EE77EF">
                      <w:instrText xml:space="preserve"> PAGE </w:instrText>
                    </w:r>
                    <w:r w:rsidRPr="00EE77EF"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 w:rsidRPr="00EE77EF"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6AF6A189" wp14:editId="129FFDC8">
              <wp:simplePos x="0" y="0"/>
              <wp:positionH relativeFrom="column">
                <wp:posOffset>-777553</wp:posOffset>
              </wp:positionH>
              <wp:positionV relativeFrom="paragraph">
                <wp:posOffset>288925</wp:posOffset>
              </wp:positionV>
              <wp:extent cx="2171700" cy="228600"/>
              <wp:effectExtent l="0" t="0" r="0" b="0"/>
              <wp:wrapNone/>
              <wp:docPr id="3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7170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F07A73" w14:textId="74A2059B" w:rsidR="003E22F4" w:rsidRPr="0076170D" w:rsidRDefault="003E22F4" w:rsidP="00066FC3">
                          <w:pPr>
                            <w:pStyle w:val="Piedepgina"/>
                            <w:jc w:val="left"/>
                            <w:rPr>
                              <w:color w:val="BFBFBF" w:themeColor="background1" w:themeShade="BF"/>
                            </w:rPr>
                          </w:pPr>
                          <w:r w:rsidRPr="0076170D">
                            <w:rPr>
                              <w:color w:val="BFBFBF" w:themeColor="background1" w:themeShade="BF"/>
                            </w:rPr>
                            <w:fldChar w:fldCharType="begin"/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instrText xml:space="preserve"> DATE   \* MERGEFORMAT </w:instrText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fldChar w:fldCharType="separate"/>
                          </w:r>
                          <w:r w:rsidR="00B77966">
                            <w:rPr>
                              <w:noProof/>
                              <w:color w:val="BFBFBF" w:themeColor="background1" w:themeShade="BF"/>
                            </w:rPr>
                            <w:t>31/08/2022</w:t>
                          </w:r>
                          <w:r w:rsidRPr="0076170D">
                            <w:rPr>
                              <w:noProof/>
                              <w:color w:val="BFBFBF" w:themeColor="background1" w:themeShade="BF"/>
                            </w:rPr>
                            <w:fldChar w:fldCharType="end"/>
                          </w:r>
                          <w:r w:rsidRPr="0076170D">
                            <w:rPr>
                              <w:color w:val="BFBFBF" w:themeColor="background1" w:themeShade="BF"/>
                            </w:rPr>
                            <w:t>. versión 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F6A189" id="Text Box 70" o:spid="_x0000_s1035" type="#_x0000_t202" style="position:absolute;left:0;text-align:left;margin-left:-61.2pt;margin-top:22.75pt;width:171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" filled="f" stroked="f">
              <v:textbox inset="0,0,0,0">
                <w:txbxContent>
                  <w:p w14:paraId="4DF07A73" w14:textId="74A2059B" w:rsidR="003E22F4" w:rsidRPr="0076170D" w:rsidRDefault="003E22F4" w:rsidP="00066FC3">
                    <w:pPr>
                      <w:pStyle w:val="Piedepgina"/>
                      <w:jc w:val="left"/>
                      <w:rPr>
                        <w:color w:val="BFBFBF" w:themeColor="background1" w:themeShade="BF"/>
                      </w:rPr>
                    </w:pPr>
                    <w:r w:rsidRPr="0076170D">
                      <w:rPr>
                        <w:color w:val="BFBFBF" w:themeColor="background1" w:themeShade="BF"/>
                      </w:rPr>
                      <w:fldChar w:fldCharType="begin"/>
                    </w:r>
                    <w:r w:rsidRPr="0076170D">
                      <w:rPr>
                        <w:color w:val="BFBFBF" w:themeColor="background1" w:themeShade="BF"/>
                      </w:rPr>
                      <w:instrText xml:space="preserve"> DATE   \* MERGEFORMAT </w:instrText>
                    </w:r>
                    <w:r w:rsidRPr="0076170D">
                      <w:rPr>
                        <w:color w:val="BFBFBF" w:themeColor="background1" w:themeShade="BF"/>
                      </w:rPr>
                      <w:fldChar w:fldCharType="separate"/>
                    </w:r>
                    <w:r w:rsidR="00B77966">
                      <w:rPr>
                        <w:noProof/>
                        <w:color w:val="BFBFBF" w:themeColor="background1" w:themeShade="BF"/>
                      </w:rPr>
                      <w:t>31/08/2022</w:t>
                    </w:r>
                    <w:r w:rsidRPr="0076170D">
                      <w:rPr>
                        <w:noProof/>
                        <w:color w:val="BFBFBF" w:themeColor="background1" w:themeShade="BF"/>
                      </w:rPr>
                      <w:fldChar w:fldCharType="end"/>
                    </w:r>
                    <w:r w:rsidRPr="0076170D">
                      <w:rPr>
                        <w:color w:val="BFBFBF" w:themeColor="background1" w:themeShade="BF"/>
                      </w:rPr>
                      <w:t>. versión 1.0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ED7A29F" wp14:editId="518673BE">
              <wp:simplePos x="0" y="0"/>
              <wp:positionH relativeFrom="column">
                <wp:posOffset>7648575</wp:posOffset>
              </wp:positionH>
              <wp:positionV relativeFrom="paragraph">
                <wp:posOffset>134620</wp:posOffset>
              </wp:positionV>
              <wp:extent cx="1152525" cy="0"/>
              <wp:effectExtent l="0" t="0" r="0" b="0"/>
              <wp:wrapNone/>
              <wp:docPr id="2" name="Line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52525" cy="0"/>
                      </a:xfrm>
                      <a:prstGeom prst="line">
                        <a:avLst/>
                      </a:prstGeom>
                      <a:noFill/>
                      <a:ln w="57150">
                        <a:solidFill>
                          <a:srgbClr val="008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50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green" strokeweight="4.5pt" from="602.25pt,10.6pt" to="693pt,10.6pt" w14:anchorId="2DF44C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D1A95F" w14:textId="77777777" w:rsidR="00227E96" w:rsidRDefault="00227E96">
      <w:r>
        <w:separator/>
      </w:r>
    </w:p>
  </w:footnote>
  <w:footnote w:type="continuationSeparator" w:id="0">
    <w:p w14:paraId="3087152A" w14:textId="77777777" w:rsidR="00227E96" w:rsidRDefault="00227E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930CE" w14:textId="4CF3CDFB" w:rsidR="003E22F4" w:rsidRDefault="003E22F4"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939641F" wp14:editId="56E8E6D1">
              <wp:simplePos x="0" y="0"/>
              <wp:positionH relativeFrom="column">
                <wp:posOffset>-810896</wp:posOffset>
              </wp:positionH>
              <wp:positionV relativeFrom="paragraph">
                <wp:posOffset>180975</wp:posOffset>
              </wp:positionV>
              <wp:extent cx="4086225" cy="342900"/>
              <wp:effectExtent l="0" t="0" r="0" b="0"/>
              <wp:wrapNone/>
              <wp:docPr id="8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6225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48BF43" w14:textId="65A8157F" w:rsidR="003E22F4" w:rsidRPr="00447AA1" w:rsidRDefault="003E22F4" w:rsidP="005709D4">
                          <w:pPr>
                            <w:pStyle w:val="Encabezado"/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</w:pPr>
                          <w:r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  <w:t>INFORME</w:t>
                          </w:r>
                          <w:r w:rsidR="00983F0B">
                            <w:rPr>
                              <w:color w:val="auto"/>
                              <w:sz w:val="18"/>
                              <w:szCs w:val="18"/>
                              <w:lang w:val="es-ES_tradnl"/>
                            </w:rPr>
                            <w:t xml:space="preserve"> TECNICO HALLAZGOS INTERMITENCIAS LEASING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39641F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33" type="#_x0000_t202" style="position:absolute;left:0;text-align:left;margin-left:-63.85pt;margin-top:14.25pt;width:321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" filled="f" stroked="f">
              <v:textbox>
                <w:txbxContent>
                  <w:p w14:paraId="1448BF43" w14:textId="65A8157F" w:rsidR="003E22F4" w:rsidRPr="00447AA1" w:rsidRDefault="003E22F4" w:rsidP="005709D4">
                    <w:pPr>
                      <w:pStyle w:val="Encabezado"/>
                      <w:rPr>
                        <w:color w:val="auto"/>
                        <w:sz w:val="18"/>
                        <w:szCs w:val="18"/>
                        <w:lang w:val="es-ES_tradnl"/>
                      </w:rPr>
                    </w:pPr>
                    <w:r>
                      <w:rPr>
                        <w:color w:val="auto"/>
                        <w:sz w:val="18"/>
                        <w:szCs w:val="18"/>
                        <w:lang w:val="es-ES_tradnl"/>
                      </w:rPr>
                      <w:t>INFORME</w:t>
                    </w:r>
                    <w:r w:rsidR="00983F0B">
                      <w:rPr>
                        <w:color w:val="auto"/>
                        <w:sz w:val="18"/>
                        <w:szCs w:val="18"/>
                        <w:lang w:val="es-ES_tradnl"/>
                      </w:rPr>
                      <w:t xml:space="preserve"> TECNICO HALLAZGOS INTERMITENCIAS LEASING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71D8E1BC" wp14:editId="2858E95A">
              <wp:simplePos x="0" y="0"/>
              <wp:positionH relativeFrom="column">
                <wp:posOffset>8458200</wp:posOffset>
              </wp:positionH>
              <wp:positionV relativeFrom="paragraph">
                <wp:posOffset>182880</wp:posOffset>
              </wp:positionV>
              <wp:extent cx="299085" cy="299085"/>
              <wp:effectExtent l="0" t="0" r="0" b="0"/>
              <wp:wrapNone/>
              <wp:docPr id="7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9085" cy="299085"/>
                      </a:xfrm>
                      <a:prstGeom prst="rect">
                        <a:avLst/>
                      </a:prstGeom>
                      <a:solidFill>
                        <a:srgbClr val="00824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824A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rect id="Rectangle 43" style="position:absolute;margin-left:666pt;margin-top:14.4pt;width:23.55pt;height:23.5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fillcolor="#00824a" stroked="f" strokecolor="#00824a" w14:anchorId="0D9B47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"/>
          </w:pict>
        </mc:Fallback>
      </mc:AlternateContent>
    </w:r>
  </w:p>
  <w:p w14:paraId="23623DF5" w14:textId="4031F09F" w:rsidR="003E22F4" w:rsidRDefault="00F13F20">
    <w:pPr>
      <w:pStyle w:val="Encabezado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5FCE581" wp14:editId="2B8DB08B">
              <wp:simplePos x="0" y="0"/>
              <wp:positionH relativeFrom="column">
                <wp:posOffset>-1029970</wp:posOffset>
              </wp:positionH>
              <wp:positionV relativeFrom="paragraph">
                <wp:posOffset>167005</wp:posOffset>
              </wp:positionV>
              <wp:extent cx="4133850" cy="24765"/>
              <wp:effectExtent l="19050" t="19050" r="19050" b="32385"/>
              <wp:wrapNone/>
              <wp:docPr id="14" name="14 Conector rec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4133850" cy="24765"/>
                      </a:xfrm>
                      <a:prstGeom prst="line">
                        <a:avLst/>
                      </a:prstGeom>
                      <a:ln w="28575">
                        <a:solidFill>
                          <a:srgbClr val="03B2AE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D914D55" id="14 Conector recto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1.1pt,13.15pt" to="244.4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" strokecolor="#03b2ae" strokeweight="2.25pt"/>
          </w:pict>
        </mc:Fallback>
      </mc:AlternateContent>
    </w:r>
    <w:r w:rsidR="003E22F4"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72839495" wp14:editId="3CE811AA">
              <wp:simplePos x="0" y="0"/>
              <wp:positionH relativeFrom="column">
                <wp:posOffset>1943100</wp:posOffset>
              </wp:positionH>
              <wp:positionV relativeFrom="paragraph">
                <wp:posOffset>1254760</wp:posOffset>
              </wp:positionV>
              <wp:extent cx="1714500" cy="0"/>
              <wp:effectExtent l="0" t="0" r="0" b="0"/>
              <wp:wrapNone/>
              <wp:docPr id="6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714500" cy="0"/>
                      </a:xfrm>
                      <a:prstGeom prst="line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a14="http://schemas.microsoft.com/office/drawing/2010/main">
          <w:pict>
            <v:line id="Line 9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d="f" from="153pt,98.8pt" to="4in,98.8pt" w14:anchorId="7C310E1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40BBC" w14:textId="2140D4B6" w:rsidR="003E22F4" w:rsidRPr="00C74BEC" w:rsidRDefault="003E22F4">
    <w:pPr>
      <w:pStyle w:val="Encabezado"/>
      <w:rPr>
        <w:u w:val="single"/>
      </w:rPr>
    </w:pPr>
    <w:r>
      <w:rPr>
        <w:noProof/>
        <w:u w:val="single"/>
        <w:lang w:val="es-CO" w:eastAsia="es-CO"/>
      </w:rPr>
      <w:drawing>
        <wp:anchor distT="0" distB="0" distL="114300" distR="114300" simplePos="0" relativeHeight="251672576" behindDoc="0" locked="0" layoutInCell="1" allowOverlap="1" wp14:anchorId="2E1332E4" wp14:editId="292AC158">
          <wp:simplePos x="0" y="0"/>
          <wp:positionH relativeFrom="column">
            <wp:posOffset>-1029970</wp:posOffset>
          </wp:positionH>
          <wp:positionV relativeFrom="paragraph">
            <wp:posOffset>1398905</wp:posOffset>
          </wp:positionV>
          <wp:extent cx="7553325" cy="8038465"/>
          <wp:effectExtent l="0" t="0" r="9525" b="635"/>
          <wp:wrapNone/>
          <wp:docPr id="25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ortada_contra digitla-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2948" b="11818"/>
                  <a:stretch/>
                </pic:blipFill>
                <pic:spPr bwMode="auto">
                  <a:xfrm>
                    <a:off x="0" y="0"/>
                    <a:ext cx="7553325" cy="803846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u w:val="single"/>
        <w:lang w:val="es-CO" w:eastAsia="es-CO"/>
      </w:rPr>
      <w:drawing>
        <wp:anchor distT="0" distB="0" distL="114300" distR="114300" simplePos="0" relativeHeight="251674624" behindDoc="0" locked="0" layoutInCell="1" allowOverlap="1" wp14:anchorId="674EF599" wp14:editId="4F2D07DC">
          <wp:simplePos x="0" y="0"/>
          <wp:positionH relativeFrom="margin">
            <wp:align>left</wp:align>
          </wp:positionH>
          <wp:positionV relativeFrom="paragraph">
            <wp:posOffset>359340</wp:posOffset>
          </wp:positionV>
          <wp:extent cx="2568271" cy="726509"/>
          <wp:effectExtent l="0" t="0" r="3810" b="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Captura de pantalla 2021-02-10 225117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68271" cy="7265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9pt;height:9.05pt" o:bullet="t">
        <v:imagedata r:id="rId1" o:title=""/>
      </v:shape>
    </w:pict>
  </w:numPicBullet>
  <w:abstractNum w:abstractNumId="0" w15:restartNumberingAfterBreak="0">
    <w:nsid w:val="FFFFFF88"/>
    <w:multiLevelType w:val="singleLevel"/>
    <w:tmpl w:val="CFFA43EE"/>
    <w:lvl w:ilvl="0">
      <w:start w:val="1"/>
      <w:numFmt w:val="decimal"/>
      <w:pStyle w:val="Listaconnmeros"/>
      <w:lvlText w:val="%1."/>
      <w:lvlJc w:val="left"/>
      <w:pPr>
        <w:tabs>
          <w:tab w:val="num" w:pos="199"/>
        </w:tabs>
        <w:ind w:left="199" w:hanging="284"/>
      </w:pPr>
      <w:rPr>
        <w:rFonts w:ascii="Arial Narrow" w:hAnsi="Arial Narrow" w:hint="default"/>
        <w:b/>
        <w:i w:val="0"/>
        <w:color w:val="03B2AE"/>
        <w:sz w:val="24"/>
        <w:szCs w:val="24"/>
      </w:rPr>
    </w:lvl>
  </w:abstractNum>
  <w:abstractNum w:abstractNumId="1" w15:restartNumberingAfterBreak="0">
    <w:nsid w:val="0384126F"/>
    <w:multiLevelType w:val="hybridMultilevel"/>
    <w:tmpl w:val="8BC0E08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8E0FBD"/>
    <w:multiLevelType w:val="hybridMultilevel"/>
    <w:tmpl w:val="E69A5D8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728F0"/>
    <w:multiLevelType w:val="hybridMultilevel"/>
    <w:tmpl w:val="D52EE294"/>
    <w:lvl w:ilvl="0" w:tplc="D4F67A24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240A0019">
      <w:start w:val="1"/>
      <w:numFmt w:val="lowerLetter"/>
      <w:lvlText w:val="%2."/>
      <w:lvlJc w:val="left"/>
      <w:pPr>
        <w:ind w:left="1636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6F3A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CB7DF7"/>
    <w:multiLevelType w:val="hybridMultilevel"/>
    <w:tmpl w:val="27540A6E"/>
    <w:lvl w:ilvl="0" w:tplc="7B0AD300">
      <w:start w:val="1"/>
      <w:numFmt w:val="bullet"/>
      <w:pStyle w:val="Bullet3"/>
      <w:lvlText w:val="–"/>
      <w:lvlJc w:val="left"/>
      <w:pPr>
        <w:tabs>
          <w:tab w:val="num" w:pos="851"/>
        </w:tabs>
        <w:ind w:left="851" w:hanging="284"/>
      </w:pPr>
      <w:rPr>
        <w:rFonts w:ascii="Verdana" w:hAnsi="Verdana" w:hint="default"/>
        <w:b/>
        <w:i/>
        <w:color w:val="999999"/>
        <w:sz w:val="20"/>
        <w:szCs w:val="20"/>
      </w:rPr>
    </w:lvl>
    <w:lvl w:ilvl="1" w:tplc="A936209A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F128117A">
      <w:start w:val="1"/>
      <w:numFmt w:val="bullet"/>
      <w:lvlText w:val="o"/>
      <w:lvlJc w:val="left"/>
      <w:pPr>
        <w:tabs>
          <w:tab w:val="num" w:pos="927"/>
        </w:tabs>
        <w:ind w:left="907" w:hanging="340"/>
      </w:pPr>
      <w:rPr>
        <w:rFonts w:hAnsi="Courier New" w:hint="default"/>
        <w:sz w:val="32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52B4AA5"/>
    <w:multiLevelType w:val="hybridMultilevel"/>
    <w:tmpl w:val="8A427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FF0EAB"/>
    <w:multiLevelType w:val="hybridMultilevel"/>
    <w:tmpl w:val="4A0E8574"/>
    <w:lvl w:ilvl="0" w:tplc="2AC42AC6">
      <w:start w:val="2"/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387A1A"/>
    <w:multiLevelType w:val="hybridMultilevel"/>
    <w:tmpl w:val="23CCAFE4"/>
    <w:lvl w:ilvl="0" w:tplc="6B484916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ZapfDingbat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A3EFA"/>
    <w:multiLevelType w:val="hybridMultilevel"/>
    <w:tmpl w:val="5C8CEB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0534E9"/>
    <w:multiLevelType w:val="hybridMultilevel"/>
    <w:tmpl w:val="004CDCD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63156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C9640D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024E83"/>
    <w:multiLevelType w:val="hybridMultilevel"/>
    <w:tmpl w:val="80747DA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3058F2"/>
    <w:multiLevelType w:val="hybridMultilevel"/>
    <w:tmpl w:val="CA281FCC"/>
    <w:lvl w:ilvl="0" w:tplc="53FED128">
      <w:start w:val="1"/>
      <w:numFmt w:val="lowerLetter"/>
      <w:lvlText w:val="%1."/>
      <w:lvlJc w:val="left"/>
      <w:pPr>
        <w:ind w:left="360" w:hanging="360"/>
      </w:pPr>
      <w:rPr>
        <w:rFonts w:ascii="Verdana" w:eastAsia="Times New Roman" w:hAnsi="Verdana" w:cs="Times New Roman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0E54134"/>
    <w:multiLevelType w:val="hybridMultilevel"/>
    <w:tmpl w:val="2B8E60F2"/>
    <w:lvl w:ilvl="0" w:tplc="5F98D0A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0062F0"/>
    <w:multiLevelType w:val="hybridMultilevel"/>
    <w:tmpl w:val="27540A6E"/>
    <w:lvl w:ilvl="0" w:tplc="AE686F5C">
      <w:start w:val="1"/>
      <w:numFmt w:val="bullet"/>
      <w:lvlText w:val="–"/>
      <w:lvlJc w:val="left"/>
      <w:pPr>
        <w:tabs>
          <w:tab w:val="num" w:pos="851"/>
        </w:tabs>
        <w:ind w:left="851" w:hanging="284"/>
      </w:pPr>
      <w:rPr>
        <w:rFonts w:ascii="Verdana" w:hAnsi="Verdana" w:hint="default"/>
        <w:b/>
        <w:i/>
        <w:color w:val="999999"/>
        <w:sz w:val="20"/>
        <w:szCs w:val="20"/>
      </w:rPr>
    </w:lvl>
    <w:lvl w:ilvl="1" w:tplc="7B585424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6B646C94">
      <w:start w:val="1"/>
      <w:numFmt w:val="bullet"/>
      <w:lvlText w:val="o"/>
      <w:lvlJc w:val="left"/>
      <w:pPr>
        <w:tabs>
          <w:tab w:val="num" w:pos="927"/>
        </w:tabs>
        <w:ind w:left="907" w:hanging="340"/>
      </w:pPr>
      <w:rPr>
        <w:rFonts w:hAnsi="Courier New" w:hint="default"/>
        <w:sz w:val="32"/>
      </w:rPr>
    </w:lvl>
    <w:lvl w:ilvl="3" w:tplc="07AC8E8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00E302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348A990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D46332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7A7182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BF4A314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7797AAE"/>
    <w:multiLevelType w:val="hybridMultilevel"/>
    <w:tmpl w:val="D47C597E"/>
    <w:lvl w:ilvl="0" w:tplc="E79609FE">
      <w:start w:val="1"/>
      <w:numFmt w:val="bullet"/>
      <w:pStyle w:val="Bullet2"/>
      <w:lvlText w:val="●"/>
      <w:lvlJc w:val="left"/>
      <w:pPr>
        <w:ind w:left="587" w:hanging="360"/>
      </w:pPr>
      <w:rPr>
        <w:rFonts w:ascii="Arial" w:hAnsi="Arial" w:hint="default"/>
        <w:color w:val="50748A"/>
        <w:sz w:val="16"/>
        <w:szCs w:val="16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508DA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AC7539D"/>
    <w:multiLevelType w:val="multilevel"/>
    <w:tmpl w:val="5BAE9A9E"/>
    <w:styleLink w:val="EstiloEsquemanumerado72ptNegritaGris40"/>
    <w:lvl w:ilvl="0">
      <w:start w:val="8"/>
      <w:numFmt w:val="bullet"/>
      <w:lvlText w:val="■"/>
      <w:lvlJc w:val="left"/>
      <w:pPr>
        <w:tabs>
          <w:tab w:val="num" w:pos="964"/>
        </w:tabs>
        <w:ind w:left="964" w:hanging="284"/>
      </w:pPr>
      <w:rPr>
        <w:rFonts w:ascii="Arial" w:hAnsi="Arial" w:hint="default"/>
        <w:b/>
        <w:bCs/>
        <w:color w:val="BAD405"/>
        <w:spacing w:val="50"/>
        <w:sz w:val="18"/>
        <w:szCs w:val="18"/>
      </w:rPr>
    </w:lvl>
    <w:lvl w:ilvl="1">
      <w:start w:val="1"/>
      <w:numFmt w:val="bullet"/>
      <w:lvlText w:val="◊"/>
      <w:lvlJc w:val="left"/>
      <w:pPr>
        <w:tabs>
          <w:tab w:val="num" w:pos="1360"/>
        </w:tabs>
        <w:ind w:left="1360" w:hanging="340"/>
      </w:pPr>
      <w:rPr>
        <w:rFonts w:ascii="Verdana" w:hAnsi="Verdana" w:hint="default"/>
        <w:b/>
        <w:i/>
        <w:color w:val="008000"/>
        <w:sz w:val="22"/>
        <w:szCs w:val="20"/>
      </w:rPr>
    </w:lvl>
    <w:lvl w:ilvl="2">
      <w:start w:val="1"/>
      <w:numFmt w:val="bullet"/>
      <w:lvlText w:val="►"/>
      <w:lvlJc w:val="left"/>
      <w:pPr>
        <w:tabs>
          <w:tab w:val="num" w:pos="1757"/>
        </w:tabs>
        <w:ind w:left="1701" w:hanging="341"/>
      </w:pPr>
      <w:rPr>
        <w:rFonts w:ascii="Arial" w:hAnsi="Arial" w:hint="default"/>
        <w:b w:val="0"/>
        <w:i w:val="0"/>
        <w:color w:val="008000"/>
        <w:sz w:val="20"/>
        <w:szCs w:val="22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1304"/>
      </w:pPr>
      <w:rPr>
        <w:rFonts w:ascii="Century Gothic" w:hAnsi="Century Gothic" w:hint="default"/>
        <w:b w:val="0"/>
        <w:i w:val="0"/>
        <w:color w:val="EFB130"/>
        <w:sz w:val="32"/>
        <w:szCs w:val="32"/>
      </w:rPr>
    </w:lvl>
    <w:lvl w:ilvl="4">
      <w:start w:val="1"/>
      <w:numFmt w:val="decimal"/>
      <w:lvlText w:val="%1.%2.%3.%4.%5"/>
      <w:lvlJc w:val="left"/>
      <w:pPr>
        <w:tabs>
          <w:tab w:val="num" w:pos="2098"/>
        </w:tabs>
        <w:ind w:left="2098" w:hanging="1418"/>
      </w:pPr>
      <w:rPr>
        <w:rFonts w:ascii="Century Gothic" w:hAnsi="Century Gothic" w:hint="default"/>
        <w:b w:val="0"/>
        <w:i/>
        <w:color w:val="87765D"/>
        <w:sz w:val="28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3506"/>
        </w:tabs>
        <w:ind w:left="350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50"/>
        </w:tabs>
        <w:ind w:left="365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794"/>
        </w:tabs>
        <w:ind w:left="379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938"/>
        </w:tabs>
        <w:ind w:left="3938" w:hanging="1584"/>
      </w:pPr>
      <w:rPr>
        <w:rFonts w:hint="default"/>
      </w:rPr>
    </w:lvl>
  </w:abstractNum>
  <w:abstractNum w:abstractNumId="20" w15:restartNumberingAfterBreak="0">
    <w:nsid w:val="5D990961"/>
    <w:multiLevelType w:val="hybridMultilevel"/>
    <w:tmpl w:val="DD5A4D98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609D37DC"/>
    <w:multiLevelType w:val="hybridMultilevel"/>
    <w:tmpl w:val="B248F524"/>
    <w:lvl w:ilvl="0" w:tplc="D4DCAEB4">
      <w:start w:val="1"/>
      <w:numFmt w:val="bullet"/>
      <w:pStyle w:val="Bullet1"/>
      <w:lvlText w:val="●"/>
      <w:lvlJc w:val="left"/>
      <w:pPr>
        <w:tabs>
          <w:tab w:val="num" w:pos="170"/>
        </w:tabs>
        <w:ind w:left="170" w:hanging="170"/>
      </w:pPr>
      <w:rPr>
        <w:rFonts w:ascii="Arial" w:hAnsi="Arial" w:hint="default"/>
        <w:color w:val="808080"/>
        <w:sz w:val="16"/>
        <w:szCs w:val="16"/>
      </w:rPr>
    </w:lvl>
    <w:lvl w:ilvl="1" w:tplc="A936209A">
      <w:start w:val="1"/>
      <w:numFmt w:val="decimal"/>
      <w:lvlText w:val="1.%2"/>
      <w:lvlJc w:val="left"/>
      <w:pPr>
        <w:tabs>
          <w:tab w:val="num" w:pos="1021"/>
        </w:tabs>
        <w:ind w:left="1021" w:hanging="1021"/>
      </w:pPr>
      <w:rPr>
        <w:rFonts w:hint="default"/>
      </w:rPr>
    </w:lvl>
    <w:lvl w:ilvl="2" w:tplc="4CA01206">
      <w:start w:val="1"/>
      <w:numFmt w:val="bullet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  <w:color w:val="auto"/>
        <w:sz w:val="32"/>
      </w:r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63A871A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CC695D"/>
    <w:multiLevelType w:val="multilevel"/>
    <w:tmpl w:val="8E42195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4" w15:restartNumberingAfterBreak="0">
    <w:nsid w:val="6B4744F0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822E93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DA7891"/>
    <w:multiLevelType w:val="hybridMultilevel"/>
    <w:tmpl w:val="3CD2AB5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252E78"/>
    <w:multiLevelType w:val="hybridMultilevel"/>
    <w:tmpl w:val="73D2B0D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465E47"/>
    <w:multiLevelType w:val="hybridMultilevel"/>
    <w:tmpl w:val="FF5AB9A2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C01B0C">
      <w:numFmt w:val="bullet"/>
      <w:lvlText w:val="•"/>
      <w:lvlJc w:val="left"/>
      <w:pPr>
        <w:ind w:left="1440" w:hanging="720"/>
      </w:pPr>
      <w:rPr>
        <w:rFonts w:ascii="Verdana" w:eastAsia="Times New Roman" w:hAnsi="Verdana" w:cs="Times New Roman" w:hint="default"/>
      </w:r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79A46D78"/>
    <w:multiLevelType w:val="hybridMultilevel"/>
    <w:tmpl w:val="04A8E116"/>
    <w:lvl w:ilvl="0" w:tplc="91504D46">
      <w:start w:val="1"/>
      <w:numFmt w:val="decimal"/>
      <w:lvlText w:val="%1."/>
      <w:lvlJc w:val="left"/>
      <w:pPr>
        <w:ind w:left="1155" w:hanging="795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ACB1604"/>
    <w:multiLevelType w:val="hybridMultilevel"/>
    <w:tmpl w:val="DDF0CCD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BA37230"/>
    <w:multiLevelType w:val="hybridMultilevel"/>
    <w:tmpl w:val="D72A14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C56708"/>
    <w:multiLevelType w:val="multilevel"/>
    <w:tmpl w:val="FEB04154"/>
    <w:lvl w:ilvl="0">
      <w:start w:val="1"/>
      <w:numFmt w:val="decimal"/>
      <w:pStyle w:val="Ttulo1"/>
      <w:lvlText w:val="%1."/>
      <w:lvlJc w:val="left"/>
      <w:pPr>
        <w:ind w:left="258" w:hanging="360"/>
      </w:pPr>
      <w:rPr>
        <w:rFonts w:hint="default"/>
        <w:b/>
        <w:bCs w:val="0"/>
        <w:i w:val="0"/>
        <w:color w:val="50748A"/>
        <w:spacing w:val="50"/>
        <w:sz w:val="24"/>
        <w:szCs w:val="24"/>
      </w:rPr>
    </w:lvl>
    <w:lvl w:ilvl="1">
      <w:start w:val="1"/>
      <w:numFmt w:val="decimal"/>
      <w:pStyle w:val="Ttulo2"/>
      <w:lvlText w:val="%1.%2"/>
      <w:lvlJc w:val="left"/>
      <w:pPr>
        <w:tabs>
          <w:tab w:val="num" w:pos="227"/>
        </w:tabs>
        <w:ind w:left="624" w:hanging="726"/>
      </w:pPr>
      <w:rPr>
        <w:rFonts w:ascii="Arial" w:hAnsi="Arial" w:cs="Arial" w:hint="default"/>
        <w:b/>
        <w:bCs w:val="0"/>
        <w:color w:val="50748A"/>
        <w:sz w:val="22"/>
        <w:szCs w:val="22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27"/>
        </w:tabs>
        <w:ind w:left="624" w:hanging="728"/>
      </w:pPr>
      <w:rPr>
        <w:rFonts w:ascii="Arial" w:hAnsi="Arial" w:cs="Arial" w:hint="default"/>
        <w:b w:val="0"/>
        <w:i w:val="0"/>
        <w:color w:val="50748A"/>
        <w:sz w:val="22"/>
        <w:szCs w:val="22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51"/>
        </w:tabs>
        <w:ind w:left="851" w:hanging="955"/>
      </w:pPr>
      <w:rPr>
        <w:rFonts w:ascii="Arial Narrow" w:hAnsi="Arial Narrow" w:hint="default"/>
        <w:b w:val="0"/>
        <w:i w:val="0"/>
        <w:color w:val="03B2AE"/>
        <w:sz w:val="28"/>
        <w:szCs w:val="3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227"/>
        </w:tabs>
        <w:ind w:left="1021" w:hanging="1123"/>
      </w:pPr>
      <w:rPr>
        <w:rFonts w:ascii="Arial Narrow" w:hAnsi="Arial Narrow" w:hint="default"/>
        <w:b w:val="0"/>
        <w:i w:val="0"/>
        <w:color w:val="000000"/>
        <w:sz w:val="24"/>
        <w:szCs w:val="28"/>
      </w:rPr>
    </w:lvl>
    <w:lvl w:ilvl="5">
      <w:start w:val="1"/>
      <w:numFmt w:val="decimal"/>
      <w:lvlText w:val="%1.%2.%3.%4.%5.%6"/>
      <w:lvlJc w:val="left"/>
      <w:pPr>
        <w:tabs>
          <w:tab w:val="num" w:pos="2542"/>
        </w:tabs>
        <w:ind w:left="254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2686"/>
        </w:tabs>
        <w:ind w:left="268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830"/>
        </w:tabs>
        <w:ind w:left="28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974"/>
        </w:tabs>
        <w:ind w:left="2974" w:hanging="1584"/>
      </w:pPr>
      <w:rPr>
        <w:rFonts w:hint="default"/>
      </w:rPr>
    </w:lvl>
  </w:abstractNum>
  <w:abstractNum w:abstractNumId="33" w15:restartNumberingAfterBreak="0">
    <w:nsid w:val="7F59502E"/>
    <w:multiLevelType w:val="hybridMultilevel"/>
    <w:tmpl w:val="699E3192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Arial" w:hAnsi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901E41"/>
    <w:multiLevelType w:val="hybridMultilevel"/>
    <w:tmpl w:val="C0E4A3D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0286521">
    <w:abstractNumId w:val="21"/>
  </w:num>
  <w:num w:numId="2" w16cid:durableId="198008986">
    <w:abstractNumId w:val="5"/>
  </w:num>
  <w:num w:numId="3" w16cid:durableId="1718774919">
    <w:abstractNumId w:val="0"/>
  </w:num>
  <w:num w:numId="4" w16cid:durableId="624584484">
    <w:abstractNumId w:val="19"/>
  </w:num>
  <w:num w:numId="5" w16cid:durableId="1463889891">
    <w:abstractNumId w:val="32"/>
  </w:num>
  <w:num w:numId="6" w16cid:durableId="601884317">
    <w:abstractNumId w:val="17"/>
  </w:num>
  <w:num w:numId="7" w16cid:durableId="2090347887">
    <w:abstractNumId w:val="16"/>
  </w:num>
  <w:num w:numId="8" w16cid:durableId="2124304635">
    <w:abstractNumId w:val="23"/>
  </w:num>
  <w:num w:numId="9" w16cid:durableId="1012755889">
    <w:abstractNumId w:val="9"/>
  </w:num>
  <w:num w:numId="10" w16cid:durableId="823397920">
    <w:abstractNumId w:val="15"/>
  </w:num>
  <w:num w:numId="11" w16cid:durableId="266545453">
    <w:abstractNumId w:val="7"/>
  </w:num>
  <w:num w:numId="12" w16cid:durableId="2007394814">
    <w:abstractNumId w:val="29"/>
  </w:num>
  <w:num w:numId="13" w16cid:durableId="1690257732">
    <w:abstractNumId w:val="28"/>
  </w:num>
  <w:num w:numId="14" w16cid:durableId="1051539493">
    <w:abstractNumId w:val="6"/>
  </w:num>
  <w:num w:numId="15" w16cid:durableId="686173072">
    <w:abstractNumId w:val="14"/>
  </w:num>
  <w:num w:numId="16" w16cid:durableId="1728145740">
    <w:abstractNumId w:val="8"/>
  </w:num>
  <w:num w:numId="17" w16cid:durableId="300769505">
    <w:abstractNumId w:val="10"/>
  </w:num>
  <w:num w:numId="18" w16cid:durableId="1355226118">
    <w:abstractNumId w:val="3"/>
  </w:num>
  <w:num w:numId="19" w16cid:durableId="267978646">
    <w:abstractNumId w:val="1"/>
  </w:num>
  <w:num w:numId="20" w16cid:durableId="174149437">
    <w:abstractNumId w:val="12"/>
  </w:num>
  <w:num w:numId="21" w16cid:durableId="166678639">
    <w:abstractNumId w:val="25"/>
  </w:num>
  <w:num w:numId="22" w16cid:durableId="1208185277">
    <w:abstractNumId w:val="18"/>
  </w:num>
  <w:num w:numId="23" w16cid:durableId="1148322846">
    <w:abstractNumId w:val="11"/>
  </w:num>
  <w:num w:numId="24" w16cid:durableId="1295986403">
    <w:abstractNumId w:val="27"/>
  </w:num>
  <w:num w:numId="25" w16cid:durableId="1326590308">
    <w:abstractNumId w:val="24"/>
  </w:num>
  <w:num w:numId="26" w16cid:durableId="906887488">
    <w:abstractNumId w:val="22"/>
  </w:num>
  <w:num w:numId="27" w16cid:durableId="147551446">
    <w:abstractNumId w:val="4"/>
  </w:num>
  <w:num w:numId="28" w16cid:durableId="224296916">
    <w:abstractNumId w:val="13"/>
  </w:num>
  <w:num w:numId="29" w16cid:durableId="1600942468">
    <w:abstractNumId w:val="20"/>
  </w:num>
  <w:num w:numId="30" w16cid:durableId="1486624035">
    <w:abstractNumId w:val="30"/>
  </w:num>
  <w:num w:numId="31" w16cid:durableId="1843548119">
    <w:abstractNumId w:val="32"/>
  </w:num>
  <w:num w:numId="32" w16cid:durableId="1680810459">
    <w:abstractNumId w:val="2"/>
  </w:num>
  <w:num w:numId="33" w16cid:durableId="1807963020">
    <w:abstractNumId w:val="26"/>
  </w:num>
  <w:num w:numId="34" w16cid:durableId="1797218777">
    <w:abstractNumId w:val="33"/>
  </w:num>
  <w:num w:numId="35" w16cid:durableId="494497772">
    <w:abstractNumId w:val="34"/>
  </w:num>
  <w:num w:numId="36" w16cid:durableId="1728406974">
    <w:abstractNumId w:val="3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1" w:dllVersion="513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 fillcolor="white" stroke="f">
      <v:fill color="white"/>
      <v:stroke on="f"/>
      <o:colormru v:ext="edit" colors="#008750,#008b45,#eaeaea,#bad405,#00824a,#008443,#407631,#bed5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C1B"/>
    <w:rsid w:val="000027BA"/>
    <w:rsid w:val="00005122"/>
    <w:rsid w:val="00005F8E"/>
    <w:rsid w:val="00013291"/>
    <w:rsid w:val="0001485C"/>
    <w:rsid w:val="00016223"/>
    <w:rsid w:val="000165CE"/>
    <w:rsid w:val="000244D7"/>
    <w:rsid w:val="00030919"/>
    <w:rsid w:val="00032D1C"/>
    <w:rsid w:val="000337A3"/>
    <w:rsid w:val="00034396"/>
    <w:rsid w:val="000367BD"/>
    <w:rsid w:val="000372A9"/>
    <w:rsid w:val="00041172"/>
    <w:rsid w:val="000411CD"/>
    <w:rsid w:val="0004187B"/>
    <w:rsid w:val="00042B92"/>
    <w:rsid w:val="00052A40"/>
    <w:rsid w:val="00052B3C"/>
    <w:rsid w:val="0005535A"/>
    <w:rsid w:val="0006110B"/>
    <w:rsid w:val="00064C43"/>
    <w:rsid w:val="00066FC3"/>
    <w:rsid w:val="0006769D"/>
    <w:rsid w:val="00070B1D"/>
    <w:rsid w:val="00072229"/>
    <w:rsid w:val="00077CD8"/>
    <w:rsid w:val="00077CF0"/>
    <w:rsid w:val="00084BDC"/>
    <w:rsid w:val="00086A08"/>
    <w:rsid w:val="00090DF3"/>
    <w:rsid w:val="00092EC0"/>
    <w:rsid w:val="00093E85"/>
    <w:rsid w:val="00093FCA"/>
    <w:rsid w:val="00094B35"/>
    <w:rsid w:val="000970E0"/>
    <w:rsid w:val="000A1435"/>
    <w:rsid w:val="000A1C1D"/>
    <w:rsid w:val="000B26C8"/>
    <w:rsid w:val="000B712E"/>
    <w:rsid w:val="000B7283"/>
    <w:rsid w:val="000C5479"/>
    <w:rsid w:val="000C6C1B"/>
    <w:rsid w:val="000D1694"/>
    <w:rsid w:val="000D1CE5"/>
    <w:rsid w:val="000D4CE6"/>
    <w:rsid w:val="000D6CF0"/>
    <w:rsid w:val="000D7504"/>
    <w:rsid w:val="000D7897"/>
    <w:rsid w:val="000D7BE3"/>
    <w:rsid w:val="000D7CC5"/>
    <w:rsid w:val="000E1CEA"/>
    <w:rsid w:val="000E493C"/>
    <w:rsid w:val="000F1060"/>
    <w:rsid w:val="000F1611"/>
    <w:rsid w:val="000F4148"/>
    <w:rsid w:val="00100A97"/>
    <w:rsid w:val="00101E65"/>
    <w:rsid w:val="00110C2B"/>
    <w:rsid w:val="00115776"/>
    <w:rsid w:val="0012433C"/>
    <w:rsid w:val="001270D9"/>
    <w:rsid w:val="001304CF"/>
    <w:rsid w:val="00133F32"/>
    <w:rsid w:val="00135250"/>
    <w:rsid w:val="00135262"/>
    <w:rsid w:val="0014013F"/>
    <w:rsid w:val="001449B1"/>
    <w:rsid w:val="00146BCD"/>
    <w:rsid w:val="001517EF"/>
    <w:rsid w:val="0015565E"/>
    <w:rsid w:val="001577FA"/>
    <w:rsid w:val="00157D7D"/>
    <w:rsid w:val="00160E6F"/>
    <w:rsid w:val="001621C3"/>
    <w:rsid w:val="00162549"/>
    <w:rsid w:val="00165030"/>
    <w:rsid w:val="00173ACA"/>
    <w:rsid w:val="00173B1F"/>
    <w:rsid w:val="001755FE"/>
    <w:rsid w:val="00183372"/>
    <w:rsid w:val="00183E74"/>
    <w:rsid w:val="00183EA1"/>
    <w:rsid w:val="00184150"/>
    <w:rsid w:val="0018773B"/>
    <w:rsid w:val="00191887"/>
    <w:rsid w:val="00193288"/>
    <w:rsid w:val="00195191"/>
    <w:rsid w:val="001976CD"/>
    <w:rsid w:val="00197C49"/>
    <w:rsid w:val="001A0908"/>
    <w:rsid w:val="001B286E"/>
    <w:rsid w:val="001C2432"/>
    <w:rsid w:val="001C5166"/>
    <w:rsid w:val="001C6AC2"/>
    <w:rsid w:val="001C740B"/>
    <w:rsid w:val="001D18EE"/>
    <w:rsid w:val="001D2551"/>
    <w:rsid w:val="001D2DF4"/>
    <w:rsid w:val="001D4B7C"/>
    <w:rsid w:val="001D5255"/>
    <w:rsid w:val="001E5B05"/>
    <w:rsid w:val="001F1E96"/>
    <w:rsid w:val="001F323F"/>
    <w:rsid w:val="001F765D"/>
    <w:rsid w:val="00203806"/>
    <w:rsid w:val="002101C3"/>
    <w:rsid w:val="00212A7C"/>
    <w:rsid w:val="0021379B"/>
    <w:rsid w:val="002176F6"/>
    <w:rsid w:val="002179E4"/>
    <w:rsid w:val="0022129E"/>
    <w:rsid w:val="00227E96"/>
    <w:rsid w:val="00231984"/>
    <w:rsid w:val="002339D4"/>
    <w:rsid w:val="002358D3"/>
    <w:rsid w:val="00235F66"/>
    <w:rsid w:val="002469EF"/>
    <w:rsid w:val="00250366"/>
    <w:rsid w:val="00251D10"/>
    <w:rsid w:val="002661FA"/>
    <w:rsid w:val="00267F9B"/>
    <w:rsid w:val="0027027C"/>
    <w:rsid w:val="002724B4"/>
    <w:rsid w:val="00272788"/>
    <w:rsid w:val="0027645B"/>
    <w:rsid w:val="0028033D"/>
    <w:rsid w:val="00280994"/>
    <w:rsid w:val="002819E2"/>
    <w:rsid w:val="00282466"/>
    <w:rsid w:val="00286CE7"/>
    <w:rsid w:val="00290B7A"/>
    <w:rsid w:val="00291187"/>
    <w:rsid w:val="00293AB6"/>
    <w:rsid w:val="002A5D94"/>
    <w:rsid w:val="002B0FEE"/>
    <w:rsid w:val="002B2EC2"/>
    <w:rsid w:val="002B4277"/>
    <w:rsid w:val="002B5731"/>
    <w:rsid w:val="002B76BF"/>
    <w:rsid w:val="002C012F"/>
    <w:rsid w:val="002C1FE2"/>
    <w:rsid w:val="002C2945"/>
    <w:rsid w:val="002C2E7A"/>
    <w:rsid w:val="002C463C"/>
    <w:rsid w:val="002D1029"/>
    <w:rsid w:val="002D2669"/>
    <w:rsid w:val="002D3A04"/>
    <w:rsid w:val="002D43C7"/>
    <w:rsid w:val="002D737B"/>
    <w:rsid w:val="002F2843"/>
    <w:rsid w:val="002F6CE2"/>
    <w:rsid w:val="003008DD"/>
    <w:rsid w:val="00300DBE"/>
    <w:rsid w:val="00305170"/>
    <w:rsid w:val="00305FF3"/>
    <w:rsid w:val="003066B9"/>
    <w:rsid w:val="003145A5"/>
    <w:rsid w:val="00315D99"/>
    <w:rsid w:val="003227C9"/>
    <w:rsid w:val="0033289B"/>
    <w:rsid w:val="00334C95"/>
    <w:rsid w:val="0033780E"/>
    <w:rsid w:val="003428B6"/>
    <w:rsid w:val="003457FE"/>
    <w:rsid w:val="0034698F"/>
    <w:rsid w:val="003478A0"/>
    <w:rsid w:val="00360F44"/>
    <w:rsid w:val="0036450A"/>
    <w:rsid w:val="00365DC4"/>
    <w:rsid w:val="00374AF3"/>
    <w:rsid w:val="0037512F"/>
    <w:rsid w:val="003819FB"/>
    <w:rsid w:val="00381DBB"/>
    <w:rsid w:val="00382959"/>
    <w:rsid w:val="0038381F"/>
    <w:rsid w:val="00383B1C"/>
    <w:rsid w:val="00384CC9"/>
    <w:rsid w:val="00384E9F"/>
    <w:rsid w:val="003877EF"/>
    <w:rsid w:val="00394E54"/>
    <w:rsid w:val="00394F36"/>
    <w:rsid w:val="003A2104"/>
    <w:rsid w:val="003A4DCC"/>
    <w:rsid w:val="003A61F3"/>
    <w:rsid w:val="003A6D4A"/>
    <w:rsid w:val="003A72E1"/>
    <w:rsid w:val="003B08BF"/>
    <w:rsid w:val="003B5121"/>
    <w:rsid w:val="003B5446"/>
    <w:rsid w:val="003C010A"/>
    <w:rsid w:val="003C1166"/>
    <w:rsid w:val="003C2285"/>
    <w:rsid w:val="003C3BBD"/>
    <w:rsid w:val="003C54E9"/>
    <w:rsid w:val="003D0D0F"/>
    <w:rsid w:val="003D4F8D"/>
    <w:rsid w:val="003D7374"/>
    <w:rsid w:val="003E22F4"/>
    <w:rsid w:val="003E718A"/>
    <w:rsid w:val="003F1210"/>
    <w:rsid w:val="003F215E"/>
    <w:rsid w:val="0040032B"/>
    <w:rsid w:val="004021B8"/>
    <w:rsid w:val="00402639"/>
    <w:rsid w:val="00403967"/>
    <w:rsid w:val="004118BD"/>
    <w:rsid w:val="00412A14"/>
    <w:rsid w:val="0041313B"/>
    <w:rsid w:val="004136AE"/>
    <w:rsid w:val="00414238"/>
    <w:rsid w:val="00414855"/>
    <w:rsid w:val="00414EC0"/>
    <w:rsid w:val="00416A65"/>
    <w:rsid w:val="00420BCD"/>
    <w:rsid w:val="00420E24"/>
    <w:rsid w:val="00422D00"/>
    <w:rsid w:val="00422D49"/>
    <w:rsid w:val="00427F45"/>
    <w:rsid w:val="00431B81"/>
    <w:rsid w:val="004334CA"/>
    <w:rsid w:val="00437372"/>
    <w:rsid w:val="004373B5"/>
    <w:rsid w:val="004406C5"/>
    <w:rsid w:val="0044140A"/>
    <w:rsid w:val="00447791"/>
    <w:rsid w:val="00447AA1"/>
    <w:rsid w:val="004510E3"/>
    <w:rsid w:val="00453AB1"/>
    <w:rsid w:val="004551AE"/>
    <w:rsid w:val="00455FA9"/>
    <w:rsid w:val="004560DD"/>
    <w:rsid w:val="004573BA"/>
    <w:rsid w:val="00460766"/>
    <w:rsid w:val="0046250C"/>
    <w:rsid w:val="00462755"/>
    <w:rsid w:val="00466274"/>
    <w:rsid w:val="00475B79"/>
    <w:rsid w:val="0047620A"/>
    <w:rsid w:val="00477083"/>
    <w:rsid w:val="00481709"/>
    <w:rsid w:val="00481A57"/>
    <w:rsid w:val="00486883"/>
    <w:rsid w:val="00486D69"/>
    <w:rsid w:val="004921AB"/>
    <w:rsid w:val="00493B2C"/>
    <w:rsid w:val="00497B3A"/>
    <w:rsid w:val="004A6E7B"/>
    <w:rsid w:val="004B0234"/>
    <w:rsid w:val="004B4CC6"/>
    <w:rsid w:val="004B4FE2"/>
    <w:rsid w:val="004B5844"/>
    <w:rsid w:val="004B73F4"/>
    <w:rsid w:val="004C056E"/>
    <w:rsid w:val="004C605B"/>
    <w:rsid w:val="004C6A41"/>
    <w:rsid w:val="004D08AF"/>
    <w:rsid w:val="004D232A"/>
    <w:rsid w:val="004D306D"/>
    <w:rsid w:val="004D7A34"/>
    <w:rsid w:val="004E1DBB"/>
    <w:rsid w:val="004E292B"/>
    <w:rsid w:val="004E70EE"/>
    <w:rsid w:val="004F395A"/>
    <w:rsid w:val="004F3BE9"/>
    <w:rsid w:val="00503341"/>
    <w:rsid w:val="0050350F"/>
    <w:rsid w:val="00504C28"/>
    <w:rsid w:val="00510D1D"/>
    <w:rsid w:val="00510F76"/>
    <w:rsid w:val="0051181C"/>
    <w:rsid w:val="00514FE4"/>
    <w:rsid w:val="00517EFC"/>
    <w:rsid w:val="005215A9"/>
    <w:rsid w:val="00523DB4"/>
    <w:rsid w:val="00525ED1"/>
    <w:rsid w:val="005326D2"/>
    <w:rsid w:val="00540EEA"/>
    <w:rsid w:val="00542095"/>
    <w:rsid w:val="00544183"/>
    <w:rsid w:val="005450C9"/>
    <w:rsid w:val="0054516A"/>
    <w:rsid w:val="00547A11"/>
    <w:rsid w:val="00553C93"/>
    <w:rsid w:val="005551B5"/>
    <w:rsid w:val="00555709"/>
    <w:rsid w:val="0055682C"/>
    <w:rsid w:val="00564A7A"/>
    <w:rsid w:val="005659CC"/>
    <w:rsid w:val="00570682"/>
    <w:rsid w:val="005709D4"/>
    <w:rsid w:val="005739CF"/>
    <w:rsid w:val="005813A1"/>
    <w:rsid w:val="00582361"/>
    <w:rsid w:val="00584E61"/>
    <w:rsid w:val="00593134"/>
    <w:rsid w:val="005A5F63"/>
    <w:rsid w:val="005B06B0"/>
    <w:rsid w:val="005B3FDD"/>
    <w:rsid w:val="005B5E5E"/>
    <w:rsid w:val="005C07C3"/>
    <w:rsid w:val="005C42AC"/>
    <w:rsid w:val="005C4708"/>
    <w:rsid w:val="005C6D6C"/>
    <w:rsid w:val="005D01DF"/>
    <w:rsid w:val="005D45E2"/>
    <w:rsid w:val="005D6978"/>
    <w:rsid w:val="005D7F23"/>
    <w:rsid w:val="005E3B3F"/>
    <w:rsid w:val="005F431B"/>
    <w:rsid w:val="00602230"/>
    <w:rsid w:val="0060265E"/>
    <w:rsid w:val="00606904"/>
    <w:rsid w:val="00606AA8"/>
    <w:rsid w:val="00612CB4"/>
    <w:rsid w:val="00616657"/>
    <w:rsid w:val="0062005D"/>
    <w:rsid w:val="00621467"/>
    <w:rsid w:val="006223EB"/>
    <w:rsid w:val="00622662"/>
    <w:rsid w:val="00626895"/>
    <w:rsid w:val="00634B8C"/>
    <w:rsid w:val="00637F55"/>
    <w:rsid w:val="00640315"/>
    <w:rsid w:val="00642084"/>
    <w:rsid w:val="00642988"/>
    <w:rsid w:val="00644A82"/>
    <w:rsid w:val="00652116"/>
    <w:rsid w:val="00652B10"/>
    <w:rsid w:val="00654077"/>
    <w:rsid w:val="00655705"/>
    <w:rsid w:val="006575AE"/>
    <w:rsid w:val="00670340"/>
    <w:rsid w:val="006713B1"/>
    <w:rsid w:val="0067716F"/>
    <w:rsid w:val="00680132"/>
    <w:rsid w:val="006820B0"/>
    <w:rsid w:val="006851C2"/>
    <w:rsid w:val="00687B3E"/>
    <w:rsid w:val="00690578"/>
    <w:rsid w:val="00696494"/>
    <w:rsid w:val="00696850"/>
    <w:rsid w:val="00696CB3"/>
    <w:rsid w:val="00697FC7"/>
    <w:rsid w:val="006A123C"/>
    <w:rsid w:val="006A3215"/>
    <w:rsid w:val="006A71D7"/>
    <w:rsid w:val="006B2FC9"/>
    <w:rsid w:val="006B7113"/>
    <w:rsid w:val="006C2EC7"/>
    <w:rsid w:val="006C4B47"/>
    <w:rsid w:val="006C745D"/>
    <w:rsid w:val="006D0BB7"/>
    <w:rsid w:val="006D3690"/>
    <w:rsid w:val="006D44D7"/>
    <w:rsid w:val="006D4AC9"/>
    <w:rsid w:val="006E352D"/>
    <w:rsid w:val="006E4744"/>
    <w:rsid w:val="006F4DF5"/>
    <w:rsid w:val="006F70B8"/>
    <w:rsid w:val="00700AC1"/>
    <w:rsid w:val="00701E4B"/>
    <w:rsid w:val="007040E7"/>
    <w:rsid w:val="007072C7"/>
    <w:rsid w:val="0071029F"/>
    <w:rsid w:val="00711D8A"/>
    <w:rsid w:val="00712398"/>
    <w:rsid w:val="00713905"/>
    <w:rsid w:val="00714E4D"/>
    <w:rsid w:val="007163D1"/>
    <w:rsid w:val="00720CB4"/>
    <w:rsid w:val="00727D51"/>
    <w:rsid w:val="00736E3E"/>
    <w:rsid w:val="00743566"/>
    <w:rsid w:val="00744940"/>
    <w:rsid w:val="00746CE1"/>
    <w:rsid w:val="0076170D"/>
    <w:rsid w:val="00764A47"/>
    <w:rsid w:val="00765C3B"/>
    <w:rsid w:val="00767C15"/>
    <w:rsid w:val="00772763"/>
    <w:rsid w:val="007816C7"/>
    <w:rsid w:val="00781AC2"/>
    <w:rsid w:val="00786B5D"/>
    <w:rsid w:val="00791B04"/>
    <w:rsid w:val="007A2075"/>
    <w:rsid w:val="007A2AC0"/>
    <w:rsid w:val="007A6CF8"/>
    <w:rsid w:val="007B211C"/>
    <w:rsid w:val="007B5A73"/>
    <w:rsid w:val="007B7B9B"/>
    <w:rsid w:val="007C1C8D"/>
    <w:rsid w:val="007C289B"/>
    <w:rsid w:val="007C3769"/>
    <w:rsid w:val="007D3D94"/>
    <w:rsid w:val="007D4687"/>
    <w:rsid w:val="007D526A"/>
    <w:rsid w:val="007D5A69"/>
    <w:rsid w:val="007E0BC0"/>
    <w:rsid w:val="007E116F"/>
    <w:rsid w:val="007E3A6F"/>
    <w:rsid w:val="007E3FC0"/>
    <w:rsid w:val="007E66C0"/>
    <w:rsid w:val="007E6A4D"/>
    <w:rsid w:val="007F1B2B"/>
    <w:rsid w:val="007F4889"/>
    <w:rsid w:val="00802096"/>
    <w:rsid w:val="00802B28"/>
    <w:rsid w:val="0080475C"/>
    <w:rsid w:val="0080521C"/>
    <w:rsid w:val="0081186E"/>
    <w:rsid w:val="008136F0"/>
    <w:rsid w:val="0081561D"/>
    <w:rsid w:val="008171EE"/>
    <w:rsid w:val="008211BB"/>
    <w:rsid w:val="00822432"/>
    <w:rsid w:val="00826F27"/>
    <w:rsid w:val="00827DE8"/>
    <w:rsid w:val="00831964"/>
    <w:rsid w:val="0083644A"/>
    <w:rsid w:val="008413D7"/>
    <w:rsid w:val="00845659"/>
    <w:rsid w:val="00845A22"/>
    <w:rsid w:val="0084670D"/>
    <w:rsid w:val="00850034"/>
    <w:rsid w:val="0085069C"/>
    <w:rsid w:val="00851480"/>
    <w:rsid w:val="00853E3E"/>
    <w:rsid w:val="00853F3E"/>
    <w:rsid w:val="00863638"/>
    <w:rsid w:val="008661DD"/>
    <w:rsid w:val="00874A5C"/>
    <w:rsid w:val="00875997"/>
    <w:rsid w:val="00877CB4"/>
    <w:rsid w:val="00884D31"/>
    <w:rsid w:val="008854CF"/>
    <w:rsid w:val="0089110B"/>
    <w:rsid w:val="00892A87"/>
    <w:rsid w:val="008964E5"/>
    <w:rsid w:val="0089794C"/>
    <w:rsid w:val="008A07D1"/>
    <w:rsid w:val="008A2B59"/>
    <w:rsid w:val="008A3C12"/>
    <w:rsid w:val="008A4717"/>
    <w:rsid w:val="008A6F91"/>
    <w:rsid w:val="008A7C55"/>
    <w:rsid w:val="008B00EA"/>
    <w:rsid w:val="008B2A66"/>
    <w:rsid w:val="008B3062"/>
    <w:rsid w:val="008B532E"/>
    <w:rsid w:val="008C58DF"/>
    <w:rsid w:val="008D0FA3"/>
    <w:rsid w:val="008D3FFF"/>
    <w:rsid w:val="008D5570"/>
    <w:rsid w:val="008E03D8"/>
    <w:rsid w:val="008E3F87"/>
    <w:rsid w:val="008E410E"/>
    <w:rsid w:val="008E482A"/>
    <w:rsid w:val="008E5BA4"/>
    <w:rsid w:val="008F0F2F"/>
    <w:rsid w:val="008F7166"/>
    <w:rsid w:val="00902365"/>
    <w:rsid w:val="00903849"/>
    <w:rsid w:val="00906E06"/>
    <w:rsid w:val="00910AE8"/>
    <w:rsid w:val="00913773"/>
    <w:rsid w:val="009150AE"/>
    <w:rsid w:val="00917844"/>
    <w:rsid w:val="00924B7A"/>
    <w:rsid w:val="00930881"/>
    <w:rsid w:val="00931A1E"/>
    <w:rsid w:val="00935028"/>
    <w:rsid w:val="00935AF7"/>
    <w:rsid w:val="0093626F"/>
    <w:rsid w:val="00942F48"/>
    <w:rsid w:val="00944A83"/>
    <w:rsid w:val="00952A6D"/>
    <w:rsid w:val="00961D13"/>
    <w:rsid w:val="00961D65"/>
    <w:rsid w:val="00963729"/>
    <w:rsid w:val="00964178"/>
    <w:rsid w:val="00964182"/>
    <w:rsid w:val="00967950"/>
    <w:rsid w:val="00972728"/>
    <w:rsid w:val="00972AD3"/>
    <w:rsid w:val="009747F7"/>
    <w:rsid w:val="0098048D"/>
    <w:rsid w:val="009818D2"/>
    <w:rsid w:val="00981BC0"/>
    <w:rsid w:val="00982CCD"/>
    <w:rsid w:val="00983714"/>
    <w:rsid w:val="00983F0B"/>
    <w:rsid w:val="00990B31"/>
    <w:rsid w:val="0099505E"/>
    <w:rsid w:val="00996EAC"/>
    <w:rsid w:val="009974D8"/>
    <w:rsid w:val="00997B00"/>
    <w:rsid w:val="009A6D8F"/>
    <w:rsid w:val="009B25A2"/>
    <w:rsid w:val="009B43C4"/>
    <w:rsid w:val="009B4D1A"/>
    <w:rsid w:val="009B4DB4"/>
    <w:rsid w:val="009B55CB"/>
    <w:rsid w:val="009B60FA"/>
    <w:rsid w:val="009B7285"/>
    <w:rsid w:val="009B765E"/>
    <w:rsid w:val="009C219C"/>
    <w:rsid w:val="009C2627"/>
    <w:rsid w:val="009C67A9"/>
    <w:rsid w:val="009C7625"/>
    <w:rsid w:val="009E0998"/>
    <w:rsid w:val="009E114C"/>
    <w:rsid w:val="009E26EF"/>
    <w:rsid w:val="009E4432"/>
    <w:rsid w:val="009F0853"/>
    <w:rsid w:val="009F3FB9"/>
    <w:rsid w:val="009F6B4E"/>
    <w:rsid w:val="00A02708"/>
    <w:rsid w:val="00A066AD"/>
    <w:rsid w:val="00A06FEA"/>
    <w:rsid w:val="00A105AC"/>
    <w:rsid w:val="00A12D0D"/>
    <w:rsid w:val="00A137A6"/>
    <w:rsid w:val="00A145C2"/>
    <w:rsid w:val="00A20ACD"/>
    <w:rsid w:val="00A26A0F"/>
    <w:rsid w:val="00A30A92"/>
    <w:rsid w:val="00A314BB"/>
    <w:rsid w:val="00A31BE5"/>
    <w:rsid w:val="00A344EF"/>
    <w:rsid w:val="00A361E2"/>
    <w:rsid w:val="00A4261C"/>
    <w:rsid w:val="00A43B1C"/>
    <w:rsid w:val="00A44F29"/>
    <w:rsid w:val="00A51064"/>
    <w:rsid w:val="00A53024"/>
    <w:rsid w:val="00A61E32"/>
    <w:rsid w:val="00A62177"/>
    <w:rsid w:val="00A65C51"/>
    <w:rsid w:val="00A80040"/>
    <w:rsid w:val="00A802F6"/>
    <w:rsid w:val="00A82672"/>
    <w:rsid w:val="00A844BC"/>
    <w:rsid w:val="00AA16E8"/>
    <w:rsid w:val="00AA2904"/>
    <w:rsid w:val="00AA5CFD"/>
    <w:rsid w:val="00AA7FD7"/>
    <w:rsid w:val="00AB4F40"/>
    <w:rsid w:val="00AB77AC"/>
    <w:rsid w:val="00AC10F3"/>
    <w:rsid w:val="00AC3CF1"/>
    <w:rsid w:val="00AD0895"/>
    <w:rsid w:val="00AD5899"/>
    <w:rsid w:val="00AD70A8"/>
    <w:rsid w:val="00AE0E73"/>
    <w:rsid w:val="00AE1179"/>
    <w:rsid w:val="00AE2484"/>
    <w:rsid w:val="00AE4D2B"/>
    <w:rsid w:val="00AE4FBA"/>
    <w:rsid w:val="00AF3475"/>
    <w:rsid w:val="00AF3706"/>
    <w:rsid w:val="00AF5219"/>
    <w:rsid w:val="00AF5727"/>
    <w:rsid w:val="00AF614E"/>
    <w:rsid w:val="00B03756"/>
    <w:rsid w:val="00B04070"/>
    <w:rsid w:val="00B11AA8"/>
    <w:rsid w:val="00B136F8"/>
    <w:rsid w:val="00B144C6"/>
    <w:rsid w:val="00B24A3F"/>
    <w:rsid w:val="00B4208A"/>
    <w:rsid w:val="00B421B4"/>
    <w:rsid w:val="00B44053"/>
    <w:rsid w:val="00B470E3"/>
    <w:rsid w:val="00B52E7A"/>
    <w:rsid w:val="00B534BE"/>
    <w:rsid w:val="00B5429C"/>
    <w:rsid w:val="00B56D4E"/>
    <w:rsid w:val="00B6216E"/>
    <w:rsid w:val="00B63791"/>
    <w:rsid w:val="00B70047"/>
    <w:rsid w:val="00B77966"/>
    <w:rsid w:val="00B825DE"/>
    <w:rsid w:val="00B85D62"/>
    <w:rsid w:val="00B92094"/>
    <w:rsid w:val="00B92359"/>
    <w:rsid w:val="00B92512"/>
    <w:rsid w:val="00B9447C"/>
    <w:rsid w:val="00BA44ED"/>
    <w:rsid w:val="00BA47D6"/>
    <w:rsid w:val="00BA5425"/>
    <w:rsid w:val="00BA6E41"/>
    <w:rsid w:val="00BA71D0"/>
    <w:rsid w:val="00BB177D"/>
    <w:rsid w:val="00BB2AE9"/>
    <w:rsid w:val="00BB4AFB"/>
    <w:rsid w:val="00BB5B46"/>
    <w:rsid w:val="00BB71C6"/>
    <w:rsid w:val="00BB7581"/>
    <w:rsid w:val="00BC16A7"/>
    <w:rsid w:val="00BC2B65"/>
    <w:rsid w:val="00BC2FA8"/>
    <w:rsid w:val="00BC3F17"/>
    <w:rsid w:val="00BD05B1"/>
    <w:rsid w:val="00BD2C3F"/>
    <w:rsid w:val="00BD4769"/>
    <w:rsid w:val="00BD61E2"/>
    <w:rsid w:val="00BD76D9"/>
    <w:rsid w:val="00BD7FC0"/>
    <w:rsid w:val="00BE48B6"/>
    <w:rsid w:val="00BE6A04"/>
    <w:rsid w:val="00BF14A3"/>
    <w:rsid w:val="00BF17E2"/>
    <w:rsid w:val="00BF236F"/>
    <w:rsid w:val="00BF2614"/>
    <w:rsid w:val="00C024F1"/>
    <w:rsid w:val="00C122E2"/>
    <w:rsid w:val="00C21420"/>
    <w:rsid w:val="00C22112"/>
    <w:rsid w:val="00C2297F"/>
    <w:rsid w:val="00C25B6D"/>
    <w:rsid w:val="00C2671F"/>
    <w:rsid w:val="00C30E1A"/>
    <w:rsid w:val="00C31B0A"/>
    <w:rsid w:val="00C352EE"/>
    <w:rsid w:val="00C35C1B"/>
    <w:rsid w:val="00C41849"/>
    <w:rsid w:val="00C453D5"/>
    <w:rsid w:val="00C51EAA"/>
    <w:rsid w:val="00C549A4"/>
    <w:rsid w:val="00C5701E"/>
    <w:rsid w:val="00C70304"/>
    <w:rsid w:val="00C7224C"/>
    <w:rsid w:val="00C736AD"/>
    <w:rsid w:val="00C74BEC"/>
    <w:rsid w:val="00C74C91"/>
    <w:rsid w:val="00C76CB8"/>
    <w:rsid w:val="00C76CE0"/>
    <w:rsid w:val="00C8080D"/>
    <w:rsid w:val="00C82D13"/>
    <w:rsid w:val="00C83315"/>
    <w:rsid w:val="00C8451B"/>
    <w:rsid w:val="00C85862"/>
    <w:rsid w:val="00C87B49"/>
    <w:rsid w:val="00C92BF5"/>
    <w:rsid w:val="00C97A66"/>
    <w:rsid w:val="00C97B54"/>
    <w:rsid w:val="00CA1801"/>
    <w:rsid w:val="00CA2460"/>
    <w:rsid w:val="00CA2A65"/>
    <w:rsid w:val="00CB1CBC"/>
    <w:rsid w:val="00CB34C1"/>
    <w:rsid w:val="00CB631E"/>
    <w:rsid w:val="00CC7BA1"/>
    <w:rsid w:val="00CD0A06"/>
    <w:rsid w:val="00CD0BF8"/>
    <w:rsid w:val="00CD40F2"/>
    <w:rsid w:val="00CD509E"/>
    <w:rsid w:val="00CD7E29"/>
    <w:rsid w:val="00CE0BE1"/>
    <w:rsid w:val="00CE38DC"/>
    <w:rsid w:val="00CE46C0"/>
    <w:rsid w:val="00CE52A9"/>
    <w:rsid w:val="00CE5B49"/>
    <w:rsid w:val="00CF09E6"/>
    <w:rsid w:val="00CF6D95"/>
    <w:rsid w:val="00D01E22"/>
    <w:rsid w:val="00D02B20"/>
    <w:rsid w:val="00D02B7F"/>
    <w:rsid w:val="00D0431A"/>
    <w:rsid w:val="00D11435"/>
    <w:rsid w:val="00D11BEE"/>
    <w:rsid w:val="00D135B3"/>
    <w:rsid w:val="00D15B1C"/>
    <w:rsid w:val="00D1697C"/>
    <w:rsid w:val="00D17B19"/>
    <w:rsid w:val="00D20FBC"/>
    <w:rsid w:val="00D2417C"/>
    <w:rsid w:val="00D24EAF"/>
    <w:rsid w:val="00D2622B"/>
    <w:rsid w:val="00D2659E"/>
    <w:rsid w:val="00D26925"/>
    <w:rsid w:val="00D33EB3"/>
    <w:rsid w:val="00D43514"/>
    <w:rsid w:val="00D43D3A"/>
    <w:rsid w:val="00D47A6C"/>
    <w:rsid w:val="00D506C2"/>
    <w:rsid w:val="00D5512D"/>
    <w:rsid w:val="00D5567D"/>
    <w:rsid w:val="00D55C58"/>
    <w:rsid w:val="00D55DED"/>
    <w:rsid w:val="00D61ADE"/>
    <w:rsid w:val="00D61BC6"/>
    <w:rsid w:val="00D63709"/>
    <w:rsid w:val="00D6383C"/>
    <w:rsid w:val="00D64610"/>
    <w:rsid w:val="00D703E7"/>
    <w:rsid w:val="00D70E7F"/>
    <w:rsid w:val="00D721E8"/>
    <w:rsid w:val="00D7344F"/>
    <w:rsid w:val="00D9594B"/>
    <w:rsid w:val="00DA0082"/>
    <w:rsid w:val="00DA25BD"/>
    <w:rsid w:val="00DA39BD"/>
    <w:rsid w:val="00DA454E"/>
    <w:rsid w:val="00DB3CFA"/>
    <w:rsid w:val="00DB5706"/>
    <w:rsid w:val="00DB6355"/>
    <w:rsid w:val="00DC6F6C"/>
    <w:rsid w:val="00DC766A"/>
    <w:rsid w:val="00DD16E3"/>
    <w:rsid w:val="00DD22E4"/>
    <w:rsid w:val="00DD2DEF"/>
    <w:rsid w:val="00DD724A"/>
    <w:rsid w:val="00DE360B"/>
    <w:rsid w:val="00DE60B4"/>
    <w:rsid w:val="00DE6F4E"/>
    <w:rsid w:val="00DE736C"/>
    <w:rsid w:val="00DF1F75"/>
    <w:rsid w:val="00DF6CBF"/>
    <w:rsid w:val="00DF72AF"/>
    <w:rsid w:val="00E01DCB"/>
    <w:rsid w:val="00E02A56"/>
    <w:rsid w:val="00E065A1"/>
    <w:rsid w:val="00E06ABD"/>
    <w:rsid w:val="00E21FEC"/>
    <w:rsid w:val="00E249C9"/>
    <w:rsid w:val="00E41455"/>
    <w:rsid w:val="00E4283C"/>
    <w:rsid w:val="00E42B53"/>
    <w:rsid w:val="00E43DC4"/>
    <w:rsid w:val="00E44DB9"/>
    <w:rsid w:val="00E52212"/>
    <w:rsid w:val="00E555F2"/>
    <w:rsid w:val="00E55C62"/>
    <w:rsid w:val="00E61A05"/>
    <w:rsid w:val="00E62DB9"/>
    <w:rsid w:val="00E63268"/>
    <w:rsid w:val="00E64F40"/>
    <w:rsid w:val="00E65BDA"/>
    <w:rsid w:val="00E66B7D"/>
    <w:rsid w:val="00E67869"/>
    <w:rsid w:val="00E70722"/>
    <w:rsid w:val="00E70856"/>
    <w:rsid w:val="00E825FD"/>
    <w:rsid w:val="00E901B1"/>
    <w:rsid w:val="00E91170"/>
    <w:rsid w:val="00E91CBF"/>
    <w:rsid w:val="00E94601"/>
    <w:rsid w:val="00E949FC"/>
    <w:rsid w:val="00E95567"/>
    <w:rsid w:val="00E96DE1"/>
    <w:rsid w:val="00E97E92"/>
    <w:rsid w:val="00EA3FBF"/>
    <w:rsid w:val="00EB0557"/>
    <w:rsid w:val="00EB0794"/>
    <w:rsid w:val="00EB7093"/>
    <w:rsid w:val="00EC14C1"/>
    <w:rsid w:val="00EC5264"/>
    <w:rsid w:val="00EC5382"/>
    <w:rsid w:val="00ED0615"/>
    <w:rsid w:val="00ED6C0E"/>
    <w:rsid w:val="00ED6E71"/>
    <w:rsid w:val="00ED7D42"/>
    <w:rsid w:val="00EE4C62"/>
    <w:rsid w:val="00EE77EF"/>
    <w:rsid w:val="00EF0C17"/>
    <w:rsid w:val="00EF35F0"/>
    <w:rsid w:val="00EF3858"/>
    <w:rsid w:val="00EF3EBE"/>
    <w:rsid w:val="00EF7DD0"/>
    <w:rsid w:val="00F06320"/>
    <w:rsid w:val="00F07DA7"/>
    <w:rsid w:val="00F1303E"/>
    <w:rsid w:val="00F13F20"/>
    <w:rsid w:val="00F15570"/>
    <w:rsid w:val="00F161CF"/>
    <w:rsid w:val="00F2046B"/>
    <w:rsid w:val="00F21357"/>
    <w:rsid w:val="00F231B5"/>
    <w:rsid w:val="00F25397"/>
    <w:rsid w:val="00F33FC7"/>
    <w:rsid w:val="00F34D75"/>
    <w:rsid w:val="00F36C40"/>
    <w:rsid w:val="00F3D212"/>
    <w:rsid w:val="00F44BBA"/>
    <w:rsid w:val="00F44E1F"/>
    <w:rsid w:val="00F46E97"/>
    <w:rsid w:val="00F47015"/>
    <w:rsid w:val="00F534DF"/>
    <w:rsid w:val="00F53C98"/>
    <w:rsid w:val="00F55717"/>
    <w:rsid w:val="00F576E8"/>
    <w:rsid w:val="00F64670"/>
    <w:rsid w:val="00F66EA0"/>
    <w:rsid w:val="00F67792"/>
    <w:rsid w:val="00F734E6"/>
    <w:rsid w:val="00F7487F"/>
    <w:rsid w:val="00F74B4C"/>
    <w:rsid w:val="00F7792A"/>
    <w:rsid w:val="00F82EB0"/>
    <w:rsid w:val="00F856F3"/>
    <w:rsid w:val="00F8761D"/>
    <w:rsid w:val="00F931EA"/>
    <w:rsid w:val="00FA0D02"/>
    <w:rsid w:val="00FA0F0F"/>
    <w:rsid w:val="00FA2F6C"/>
    <w:rsid w:val="00FA58D9"/>
    <w:rsid w:val="00FA5DCD"/>
    <w:rsid w:val="00FB1E0B"/>
    <w:rsid w:val="00FB2DE4"/>
    <w:rsid w:val="00FB2FD8"/>
    <w:rsid w:val="00FB68E9"/>
    <w:rsid w:val="00FC0DFF"/>
    <w:rsid w:val="00FC5882"/>
    <w:rsid w:val="00FC6312"/>
    <w:rsid w:val="00FC7826"/>
    <w:rsid w:val="00FD03D4"/>
    <w:rsid w:val="00FD1212"/>
    <w:rsid w:val="00FD1C41"/>
    <w:rsid w:val="00FD665A"/>
    <w:rsid w:val="00FD7839"/>
    <w:rsid w:val="00FF0218"/>
    <w:rsid w:val="00FF74C8"/>
    <w:rsid w:val="02D65937"/>
    <w:rsid w:val="02F8C798"/>
    <w:rsid w:val="03ACAE39"/>
    <w:rsid w:val="066ED095"/>
    <w:rsid w:val="092049D1"/>
    <w:rsid w:val="099642D9"/>
    <w:rsid w:val="0B599F5C"/>
    <w:rsid w:val="0BE577BF"/>
    <w:rsid w:val="0C228207"/>
    <w:rsid w:val="0CE9F0FE"/>
    <w:rsid w:val="0E02625A"/>
    <w:rsid w:val="0E479BE9"/>
    <w:rsid w:val="105E4B6E"/>
    <w:rsid w:val="10A94FF1"/>
    <w:rsid w:val="10C5DEFD"/>
    <w:rsid w:val="19579BB9"/>
    <w:rsid w:val="1A6BC339"/>
    <w:rsid w:val="1AE2C58B"/>
    <w:rsid w:val="1E39C6F8"/>
    <w:rsid w:val="28CCA352"/>
    <w:rsid w:val="2A2E66C8"/>
    <w:rsid w:val="2BA11674"/>
    <w:rsid w:val="2CB760B6"/>
    <w:rsid w:val="2DBC2E7A"/>
    <w:rsid w:val="2ED8B736"/>
    <w:rsid w:val="2F19E87C"/>
    <w:rsid w:val="31BD22A5"/>
    <w:rsid w:val="367189D1"/>
    <w:rsid w:val="37B6762B"/>
    <w:rsid w:val="39B1C92D"/>
    <w:rsid w:val="3B69326C"/>
    <w:rsid w:val="3BA96E3A"/>
    <w:rsid w:val="3C274B6B"/>
    <w:rsid w:val="3FB9EEEC"/>
    <w:rsid w:val="40033964"/>
    <w:rsid w:val="43B4C45F"/>
    <w:rsid w:val="455094C0"/>
    <w:rsid w:val="46C3FB1C"/>
    <w:rsid w:val="4868454D"/>
    <w:rsid w:val="487C74F2"/>
    <w:rsid w:val="497057DC"/>
    <w:rsid w:val="49D59B53"/>
    <w:rsid w:val="4A530783"/>
    <w:rsid w:val="4B171663"/>
    <w:rsid w:val="4C837151"/>
    <w:rsid w:val="4D995A2A"/>
    <w:rsid w:val="4F5CB6AD"/>
    <w:rsid w:val="4FF2689C"/>
    <w:rsid w:val="50854351"/>
    <w:rsid w:val="52151C86"/>
    <w:rsid w:val="52F3FACA"/>
    <w:rsid w:val="5432DACF"/>
    <w:rsid w:val="5576BB96"/>
    <w:rsid w:val="55CEAB30"/>
    <w:rsid w:val="5A6C7295"/>
    <w:rsid w:val="5D756C6F"/>
    <w:rsid w:val="60677C53"/>
    <w:rsid w:val="60B113D8"/>
    <w:rsid w:val="61E89F69"/>
    <w:rsid w:val="6657F953"/>
    <w:rsid w:val="670F1B24"/>
    <w:rsid w:val="6785FC30"/>
    <w:rsid w:val="678831D7"/>
    <w:rsid w:val="68FFEDBC"/>
    <w:rsid w:val="697D9895"/>
    <w:rsid w:val="69ABE209"/>
    <w:rsid w:val="6BE28C47"/>
    <w:rsid w:val="6CF62CFD"/>
    <w:rsid w:val="6E1275A7"/>
    <w:rsid w:val="6F174948"/>
    <w:rsid w:val="71DA3E7D"/>
    <w:rsid w:val="73185802"/>
    <w:rsid w:val="753D1101"/>
    <w:rsid w:val="75CD368C"/>
    <w:rsid w:val="77B71385"/>
    <w:rsid w:val="780F1307"/>
    <w:rsid w:val="7A8B9768"/>
    <w:rsid w:val="7C2B0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 stroke="f">
      <v:fill color="white"/>
      <v:stroke on="f"/>
      <o:colormru v:ext="edit" colors="#008750,#008b45,#eaeaea,#bad405,#00824a,#008443,#407631,#bed500"/>
    </o:shapedefaults>
    <o:shapelayout v:ext="edit">
      <o:idmap v:ext="edit" data="2"/>
    </o:shapelayout>
  </w:shapeDefaults>
  <w:decimalSymbol w:val=","/>
  <w:listSeparator w:val=";"/>
  <w14:docId w14:val="5A0563E6"/>
  <w15:docId w15:val="{C30C9326-DEF5-4A5C-B2D3-545C343C0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B532E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  <w:sz w:val="22"/>
      <w:szCs w:val="22"/>
    </w:rPr>
  </w:style>
  <w:style w:type="paragraph" w:styleId="Ttulo1">
    <w:name w:val="heading 1"/>
    <w:basedOn w:val="Normal"/>
    <w:next w:val="Normal"/>
    <w:link w:val="Ttulo1Car"/>
    <w:qFormat/>
    <w:rsid w:val="00AC10F3"/>
    <w:pPr>
      <w:keepNext/>
      <w:pageBreakBefore/>
      <w:numPr>
        <w:numId w:val="5"/>
      </w:numPr>
      <w:tabs>
        <w:tab w:val="clear" w:pos="851"/>
        <w:tab w:val="clear" w:pos="1418"/>
        <w:tab w:val="left" w:pos="113"/>
      </w:tabs>
      <w:autoSpaceDE w:val="0"/>
      <w:autoSpaceDN w:val="0"/>
      <w:adjustRightInd w:val="0"/>
      <w:spacing w:before="360" w:after="360"/>
      <w:jc w:val="center"/>
      <w:outlineLvl w:val="0"/>
    </w:pPr>
    <w:rPr>
      <w:rFonts w:cs="Arial"/>
      <w:b/>
      <w:bCs/>
      <w:smallCaps/>
      <w:color w:val="50748A"/>
      <w:sz w:val="24"/>
      <w:szCs w:val="36"/>
      <w:u w:color="FF9900"/>
    </w:rPr>
  </w:style>
  <w:style w:type="paragraph" w:styleId="Ttulo2">
    <w:name w:val="heading 2"/>
    <w:basedOn w:val="Normal"/>
    <w:next w:val="Normal"/>
    <w:link w:val="Ttulo2Car"/>
    <w:qFormat/>
    <w:rsid w:val="00DC6F6C"/>
    <w:pPr>
      <w:numPr>
        <w:ilvl w:val="1"/>
        <w:numId w:val="5"/>
      </w:numPr>
      <w:tabs>
        <w:tab w:val="clear" w:pos="851"/>
        <w:tab w:val="clear" w:pos="1418"/>
      </w:tabs>
      <w:autoSpaceDE w:val="0"/>
      <w:autoSpaceDN w:val="0"/>
      <w:adjustRightInd w:val="0"/>
      <w:spacing w:before="240" w:after="100" w:afterAutospacing="1"/>
      <w:ind w:left="408" w:hanging="510"/>
      <w:jc w:val="left"/>
      <w:outlineLvl w:val="1"/>
    </w:pPr>
    <w:rPr>
      <w:rFonts w:cs="Arial"/>
      <w:b/>
      <w:bCs/>
      <w:color w:val="50748A"/>
      <w:szCs w:val="30"/>
    </w:rPr>
  </w:style>
  <w:style w:type="paragraph" w:styleId="Ttulo3">
    <w:name w:val="heading 3"/>
    <w:basedOn w:val="Normal"/>
    <w:next w:val="Normal"/>
    <w:qFormat/>
    <w:rsid w:val="00CE0BE1"/>
    <w:pPr>
      <w:keepNext/>
      <w:numPr>
        <w:ilvl w:val="2"/>
        <w:numId w:val="5"/>
      </w:numPr>
      <w:tabs>
        <w:tab w:val="clear" w:pos="851"/>
        <w:tab w:val="clear" w:pos="1418"/>
      </w:tabs>
      <w:spacing w:before="240" w:after="100" w:afterAutospacing="1"/>
      <w:ind w:hanging="726"/>
      <w:jc w:val="left"/>
      <w:outlineLvl w:val="2"/>
    </w:pPr>
    <w:rPr>
      <w:rFonts w:cs="Arial"/>
      <w:bCs/>
      <w:color w:val="50748A"/>
      <w:szCs w:val="28"/>
    </w:rPr>
  </w:style>
  <w:style w:type="paragraph" w:styleId="Ttulo4">
    <w:name w:val="heading 4"/>
    <w:basedOn w:val="Ttulo3"/>
    <w:next w:val="Normal"/>
    <w:qFormat/>
    <w:rsid w:val="002C1FE2"/>
    <w:pPr>
      <w:numPr>
        <w:ilvl w:val="3"/>
      </w:numPr>
      <w:spacing w:before="120"/>
      <w:ind w:left="182" w:hanging="284"/>
      <w:outlineLvl w:val="3"/>
    </w:pPr>
    <w:rPr>
      <w:bCs w:val="0"/>
      <w:iCs/>
      <w:sz w:val="26"/>
      <w:szCs w:val="26"/>
    </w:rPr>
  </w:style>
  <w:style w:type="paragraph" w:styleId="Ttulo5">
    <w:name w:val="heading 5"/>
    <w:basedOn w:val="Normal"/>
    <w:next w:val="Normal"/>
    <w:autoRedefine/>
    <w:qFormat/>
    <w:rsid w:val="00DE736C"/>
    <w:pPr>
      <w:keepNext/>
      <w:numPr>
        <w:ilvl w:val="4"/>
        <w:numId w:val="5"/>
      </w:numPr>
      <w:tabs>
        <w:tab w:val="clear" w:pos="851"/>
        <w:tab w:val="clear" w:pos="1418"/>
        <w:tab w:val="left" w:pos="1021"/>
      </w:tabs>
      <w:spacing w:after="100" w:afterAutospacing="1"/>
      <w:jc w:val="left"/>
      <w:outlineLvl w:val="4"/>
    </w:pPr>
    <w:rPr>
      <w:rFonts w:cs="Arial"/>
      <w:bCs/>
      <w:i/>
      <w:color w:val="002654"/>
      <w:sz w:val="24"/>
      <w:szCs w:val="24"/>
    </w:rPr>
  </w:style>
  <w:style w:type="paragraph" w:styleId="Ttulo6">
    <w:name w:val="heading 6"/>
    <w:basedOn w:val="Normal"/>
    <w:next w:val="Normal"/>
    <w:qFormat/>
    <w:rsid w:val="00967950"/>
    <w:pPr>
      <w:keepNext/>
      <w:spacing w:before="240" w:after="100" w:afterAutospacing="1"/>
      <w:outlineLvl w:val="5"/>
    </w:pPr>
    <w:rPr>
      <w:rFonts w:cs="Tahoma"/>
      <w:b/>
      <w:color w:val="999999"/>
      <w:sz w:val="24"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dice6">
    <w:name w:val="index 6"/>
    <w:basedOn w:val="Normal"/>
    <w:next w:val="Normal"/>
    <w:autoRedefine/>
    <w:semiHidden/>
    <w:rsid w:val="00967950"/>
  </w:style>
  <w:style w:type="paragraph" w:styleId="Mapadeldocumento">
    <w:name w:val="Document Map"/>
    <w:basedOn w:val="Normal"/>
    <w:semiHidden/>
    <w:rsid w:val="0096795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Piedepgina">
    <w:name w:val="footer"/>
    <w:basedOn w:val="Normal"/>
    <w:link w:val="PiedepginaCar"/>
    <w:rsid w:val="009C7625"/>
    <w:pPr>
      <w:tabs>
        <w:tab w:val="clear" w:pos="851"/>
        <w:tab w:val="clear" w:pos="1418"/>
        <w:tab w:val="center" w:pos="4252"/>
        <w:tab w:val="right" w:pos="8504"/>
      </w:tabs>
      <w:jc w:val="center"/>
    </w:pPr>
    <w:rPr>
      <w:sz w:val="16"/>
      <w:szCs w:val="16"/>
    </w:rPr>
  </w:style>
  <w:style w:type="paragraph" w:customStyle="1" w:styleId="Encabezadonivel2">
    <w:name w:val="Encabezado nivel 2"/>
    <w:basedOn w:val="Normal"/>
    <w:next w:val="Normal"/>
    <w:rsid w:val="00C8451B"/>
    <w:pPr>
      <w:spacing w:after="100" w:afterAutospacing="1"/>
    </w:pPr>
    <w:rPr>
      <w:i/>
      <w:color w:val="50748A"/>
    </w:rPr>
  </w:style>
  <w:style w:type="paragraph" w:styleId="Encabezado">
    <w:name w:val="header"/>
    <w:aliases w:val="Encabezado seccion"/>
    <w:basedOn w:val="Normal"/>
    <w:rsid w:val="005709D4"/>
    <w:pPr>
      <w:tabs>
        <w:tab w:val="clear" w:pos="851"/>
        <w:tab w:val="clear" w:pos="1418"/>
        <w:tab w:val="center" w:pos="4252"/>
        <w:tab w:val="right" w:pos="8504"/>
      </w:tabs>
      <w:spacing w:before="100" w:beforeAutospacing="1" w:after="100" w:afterAutospacing="1"/>
      <w:jc w:val="left"/>
    </w:pPr>
    <w:rPr>
      <w:rFonts w:eastAsia="Arial Unicode MS"/>
      <w:color w:val="969696"/>
      <w:sz w:val="20"/>
      <w:szCs w:val="20"/>
    </w:rPr>
  </w:style>
  <w:style w:type="paragraph" w:customStyle="1" w:styleId="Bullet1">
    <w:name w:val="Bullet 1"/>
    <w:basedOn w:val="Normal"/>
    <w:rsid w:val="002D2669"/>
    <w:pPr>
      <w:numPr>
        <w:numId w:val="1"/>
      </w:numPr>
      <w:spacing w:before="100" w:beforeAutospacing="1" w:after="100" w:afterAutospacing="1"/>
    </w:pPr>
  </w:style>
  <w:style w:type="paragraph" w:customStyle="1" w:styleId="Bullet2">
    <w:name w:val="Bullet 2"/>
    <w:basedOn w:val="Bullet1"/>
    <w:rsid w:val="00C8451B"/>
    <w:pPr>
      <w:numPr>
        <w:numId w:val="6"/>
      </w:numPr>
      <w:tabs>
        <w:tab w:val="clear" w:pos="851"/>
      </w:tabs>
      <w:spacing w:before="60" w:beforeAutospacing="0" w:after="60" w:afterAutospacing="0"/>
    </w:pPr>
    <w:rPr>
      <w:sz w:val="20"/>
    </w:rPr>
  </w:style>
  <w:style w:type="paragraph" w:customStyle="1" w:styleId="Bullet3">
    <w:name w:val="Bullet 3"/>
    <w:basedOn w:val="Bullet2"/>
    <w:rsid w:val="002D2669"/>
    <w:pPr>
      <w:numPr>
        <w:numId w:val="2"/>
      </w:numPr>
    </w:pPr>
    <w:rPr>
      <w:iCs/>
      <w:szCs w:val="20"/>
      <w:lang w:val="en-GB"/>
    </w:rPr>
  </w:style>
  <w:style w:type="paragraph" w:customStyle="1" w:styleId="Ttuloindependiente">
    <w:name w:val="Título independiente"/>
    <w:basedOn w:val="Normal"/>
    <w:next w:val="Normal"/>
    <w:rsid w:val="00967950"/>
    <w:pPr>
      <w:keepNext/>
      <w:pageBreakBefore/>
      <w:tabs>
        <w:tab w:val="clear" w:pos="851"/>
        <w:tab w:val="clear" w:pos="1418"/>
      </w:tabs>
      <w:autoSpaceDE w:val="0"/>
      <w:autoSpaceDN w:val="0"/>
      <w:adjustRightInd w:val="0"/>
      <w:spacing w:before="600"/>
      <w:jc w:val="center"/>
      <w:outlineLvl w:val="0"/>
    </w:pPr>
    <w:rPr>
      <w:rFonts w:cs="Arial"/>
      <w:b/>
      <w:bCs/>
      <w:i/>
      <w:smallCaps/>
      <w:color w:val="008B45"/>
      <w:sz w:val="32"/>
      <w:szCs w:val="32"/>
      <w:u w:color="FF9900"/>
    </w:rPr>
  </w:style>
  <w:style w:type="paragraph" w:styleId="TDC2">
    <w:name w:val="toc 2"/>
    <w:basedOn w:val="Normal"/>
    <w:next w:val="Normal"/>
    <w:autoRedefine/>
    <w:uiPriority w:val="39"/>
    <w:rsid w:val="005709D4"/>
    <w:pPr>
      <w:tabs>
        <w:tab w:val="clear" w:pos="851"/>
        <w:tab w:val="clear" w:pos="1418"/>
        <w:tab w:val="left" w:pos="960"/>
        <w:tab w:val="right" w:leader="dot" w:pos="8777"/>
      </w:tabs>
      <w:ind w:left="238"/>
    </w:pPr>
    <w:rPr>
      <w:noProof/>
    </w:rPr>
  </w:style>
  <w:style w:type="paragraph" w:styleId="TDC1">
    <w:name w:val="toc 1"/>
    <w:basedOn w:val="Normal"/>
    <w:next w:val="Normal"/>
    <w:autoRedefine/>
    <w:uiPriority w:val="39"/>
    <w:rsid w:val="00C8451B"/>
    <w:pPr>
      <w:tabs>
        <w:tab w:val="clear" w:pos="851"/>
        <w:tab w:val="clear" w:pos="1418"/>
        <w:tab w:val="left" w:pos="482"/>
        <w:tab w:val="right" w:leader="dot" w:pos="8777"/>
      </w:tabs>
    </w:pPr>
    <w:rPr>
      <w:b/>
      <w:smallCaps/>
      <w:noProof/>
      <w:color w:val="50748A"/>
      <w:sz w:val="24"/>
    </w:rPr>
  </w:style>
  <w:style w:type="paragraph" w:styleId="TDC3">
    <w:name w:val="toc 3"/>
    <w:basedOn w:val="Normal"/>
    <w:next w:val="Normal"/>
    <w:autoRedefine/>
    <w:uiPriority w:val="39"/>
    <w:rsid w:val="00743566"/>
    <w:pPr>
      <w:tabs>
        <w:tab w:val="clear" w:pos="851"/>
        <w:tab w:val="clear" w:pos="1418"/>
        <w:tab w:val="left" w:pos="1440"/>
        <w:tab w:val="right" w:leader="dot" w:pos="8777"/>
      </w:tabs>
      <w:ind w:left="482"/>
    </w:pPr>
    <w:rPr>
      <w:noProof/>
    </w:rPr>
  </w:style>
  <w:style w:type="paragraph" w:styleId="TDC4">
    <w:name w:val="toc 4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720"/>
    </w:pPr>
    <w:rPr>
      <w:sz w:val="20"/>
    </w:rPr>
  </w:style>
  <w:style w:type="paragraph" w:styleId="TDC5">
    <w:name w:val="toc 5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960"/>
    </w:pPr>
  </w:style>
  <w:style w:type="paragraph" w:styleId="TDC6">
    <w:name w:val="toc 6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200"/>
    </w:pPr>
  </w:style>
  <w:style w:type="paragraph" w:styleId="TDC7">
    <w:name w:val="toc 7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440"/>
    </w:pPr>
  </w:style>
  <w:style w:type="paragraph" w:styleId="TDC8">
    <w:name w:val="toc 8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680"/>
    </w:pPr>
  </w:style>
  <w:style w:type="paragraph" w:styleId="TDC9">
    <w:name w:val="toc 9"/>
    <w:basedOn w:val="Normal"/>
    <w:next w:val="Normal"/>
    <w:autoRedefine/>
    <w:semiHidden/>
    <w:rsid w:val="00967950"/>
    <w:pPr>
      <w:tabs>
        <w:tab w:val="clear" w:pos="851"/>
        <w:tab w:val="clear" w:pos="1418"/>
      </w:tabs>
      <w:ind w:left="1920"/>
    </w:pPr>
  </w:style>
  <w:style w:type="character" w:styleId="Hipervnculo">
    <w:name w:val="Hyperlink"/>
    <w:uiPriority w:val="99"/>
    <w:rsid w:val="00967950"/>
    <w:rPr>
      <w:color w:val="0000FF"/>
      <w:u w:val="single"/>
    </w:rPr>
  </w:style>
  <w:style w:type="paragraph" w:styleId="Textodeglobo">
    <w:name w:val="Balloon Text"/>
    <w:basedOn w:val="Normal"/>
    <w:semiHidden/>
    <w:rsid w:val="00967950"/>
    <w:rPr>
      <w:rFonts w:ascii="Tahoma" w:hAnsi="Tahoma" w:cs="Tahoma"/>
      <w:sz w:val="16"/>
      <w:szCs w:val="16"/>
    </w:rPr>
  </w:style>
  <w:style w:type="paragraph" w:customStyle="1" w:styleId="portada">
    <w:name w:val="portada"/>
    <w:basedOn w:val="Normal"/>
    <w:rsid w:val="00606AA8"/>
    <w:pPr>
      <w:spacing w:after="60"/>
      <w:jc w:val="left"/>
    </w:pPr>
    <w:rPr>
      <w:color w:val="008750"/>
      <w:sz w:val="32"/>
      <w:szCs w:val="32"/>
    </w:rPr>
  </w:style>
  <w:style w:type="paragraph" w:customStyle="1" w:styleId="EstiloNegrita">
    <w:name w:val="Estilo Negrita"/>
    <w:basedOn w:val="Normal"/>
    <w:next w:val="Normal"/>
    <w:rsid w:val="00743566"/>
    <w:pPr>
      <w:spacing w:after="100" w:afterAutospacing="1"/>
    </w:pPr>
    <w:rPr>
      <w:b/>
      <w:bCs/>
    </w:rPr>
  </w:style>
  <w:style w:type="paragraph" w:customStyle="1" w:styleId="Estiloencabezadosintitulo11pt">
    <w:name w:val="Estilo encabezado sin titulo + 11 pt"/>
    <w:basedOn w:val="Normal"/>
    <w:next w:val="Normal"/>
    <w:rsid w:val="00C8451B"/>
    <w:pPr>
      <w:spacing w:before="100" w:beforeAutospacing="1" w:after="100" w:afterAutospacing="1"/>
    </w:pPr>
    <w:rPr>
      <w:b/>
      <w:iCs/>
      <w:color w:val="50748A"/>
    </w:rPr>
  </w:style>
  <w:style w:type="paragraph" w:styleId="Tabladeilustraciones">
    <w:name w:val="table of figures"/>
    <w:basedOn w:val="Normal"/>
    <w:next w:val="Normal"/>
    <w:semiHidden/>
    <w:rsid w:val="00967950"/>
    <w:pPr>
      <w:tabs>
        <w:tab w:val="clear" w:pos="851"/>
        <w:tab w:val="clear" w:pos="1418"/>
      </w:tabs>
      <w:spacing w:before="60" w:after="60" w:line="288" w:lineRule="auto"/>
    </w:pPr>
    <w:rPr>
      <w:i/>
      <w:color w:val="5F5F5F"/>
    </w:rPr>
  </w:style>
  <w:style w:type="paragraph" w:styleId="Descripcin">
    <w:name w:val="caption"/>
    <w:basedOn w:val="Normal"/>
    <w:next w:val="Normal"/>
    <w:qFormat/>
    <w:rsid w:val="00967950"/>
    <w:rPr>
      <w:b/>
      <w:bCs/>
      <w:sz w:val="20"/>
      <w:szCs w:val="20"/>
    </w:rPr>
  </w:style>
  <w:style w:type="paragraph" w:customStyle="1" w:styleId="Confidencialidad">
    <w:name w:val="Confidencialidad"/>
    <w:basedOn w:val="Normal"/>
    <w:rsid w:val="009C7625"/>
    <w:rPr>
      <w:sz w:val="18"/>
      <w:szCs w:val="18"/>
    </w:rPr>
  </w:style>
  <w:style w:type="paragraph" w:customStyle="1" w:styleId="subttulodeldocumento">
    <w:name w:val="subtítulo del documento"/>
    <w:basedOn w:val="Normal"/>
    <w:rsid w:val="00AE4D2B"/>
    <w:pPr>
      <w:jc w:val="left"/>
    </w:pPr>
    <w:rPr>
      <w:rFonts w:ascii="Arial Narrow" w:hAnsi="Arial Narrow"/>
      <w:sz w:val="28"/>
      <w:szCs w:val="28"/>
    </w:rPr>
  </w:style>
  <w:style w:type="character" w:styleId="Refdenotaalpie">
    <w:name w:val="footnote reference"/>
    <w:uiPriority w:val="99"/>
    <w:semiHidden/>
    <w:rsid w:val="00967950"/>
    <w:rPr>
      <w:vertAlign w:val="superscript"/>
    </w:rPr>
  </w:style>
  <w:style w:type="character" w:styleId="Refdecomentario">
    <w:name w:val="annotation reference"/>
    <w:semiHidden/>
    <w:rsid w:val="00967950"/>
    <w:rPr>
      <w:sz w:val="16"/>
      <w:szCs w:val="16"/>
    </w:rPr>
  </w:style>
  <w:style w:type="paragraph" w:styleId="Textocomentario">
    <w:name w:val="annotation text"/>
    <w:basedOn w:val="Normal"/>
    <w:semiHidden/>
    <w:rsid w:val="0096795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semiHidden/>
    <w:rsid w:val="00967950"/>
    <w:rPr>
      <w:b/>
      <w:bCs/>
    </w:rPr>
  </w:style>
  <w:style w:type="paragraph" w:styleId="Textonotapie">
    <w:name w:val="footnote text"/>
    <w:basedOn w:val="Normal"/>
    <w:link w:val="TextonotapieCar"/>
    <w:uiPriority w:val="99"/>
    <w:semiHidden/>
    <w:rsid w:val="00967950"/>
    <w:pPr>
      <w:tabs>
        <w:tab w:val="clear" w:pos="851"/>
        <w:tab w:val="clear" w:pos="1418"/>
      </w:tabs>
      <w:spacing w:before="0" w:after="0"/>
      <w:jc w:val="left"/>
    </w:pPr>
    <w:rPr>
      <w:rFonts w:ascii="Times New Roman" w:hAnsi="Times New Roman"/>
      <w:i/>
      <w:sz w:val="20"/>
      <w:szCs w:val="20"/>
    </w:rPr>
  </w:style>
  <w:style w:type="table" w:styleId="Tablaconcuadrcula5">
    <w:name w:val="Table Grid 5"/>
    <w:basedOn w:val="Tablanormal"/>
    <w:rsid w:val="009974D8"/>
    <w:pPr>
      <w:tabs>
        <w:tab w:val="right" w:pos="851"/>
        <w:tab w:val="left" w:pos="1418"/>
      </w:tabs>
      <w:spacing w:before="120" w:after="60"/>
    </w:pPr>
    <w:rPr>
      <w:rFonts w:ascii="Arial" w:hAnsi="Arial"/>
      <w:color w:val="4D4D4D"/>
    </w:rPr>
    <w:tblPr>
      <w:tblBorders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  <w:insideH w:val="single" w:sz="6" w:space="0" w:color="999999"/>
        <w:insideV w:val="single" w:sz="6" w:space="0" w:color="999999"/>
      </w:tblBorders>
    </w:tblPr>
    <w:tcPr>
      <w:shd w:val="clear" w:color="auto" w:fill="F3F3F3"/>
      <w:vAlign w:val="center"/>
    </w:tcPr>
    <w:tblStylePr w:type="firstRow">
      <w:pPr>
        <w:jc w:val="center"/>
      </w:pPr>
      <w:rPr>
        <w:rFonts w:ascii="Arial" w:hAnsi="Arial"/>
        <w:b/>
        <w:i w:val="0"/>
        <w:color w:val="FFFFFF"/>
        <w:sz w:val="24"/>
        <w:szCs w:val="24"/>
      </w:rPr>
      <w:tblPr/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nil"/>
          <w:insideV w:val="single" w:sz="4" w:space="0" w:color="999999"/>
          <w:tl2br w:val="nil"/>
          <w:tr2bl w:val="nil"/>
        </w:tcBorders>
        <w:shd w:val="clear" w:color="auto" w:fill="CDDBAE"/>
      </w:tcPr>
    </w:tblStylePr>
    <w:tblStylePr w:type="lastRow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Listaconnmeros">
    <w:name w:val="List Number"/>
    <w:basedOn w:val="Normal"/>
    <w:autoRedefine/>
    <w:rsid w:val="008964E5"/>
    <w:pPr>
      <w:numPr>
        <w:numId w:val="3"/>
      </w:numPr>
      <w:spacing w:before="100" w:beforeAutospacing="1" w:after="0"/>
    </w:pPr>
  </w:style>
  <w:style w:type="paragraph" w:styleId="Lista2">
    <w:name w:val="List 2"/>
    <w:basedOn w:val="Normal"/>
    <w:rsid w:val="00C97A66"/>
    <w:pPr>
      <w:ind w:left="566" w:hanging="283"/>
    </w:pPr>
  </w:style>
  <w:style w:type="table" w:styleId="Tablaconcuadrcula1">
    <w:name w:val="Table Grid 1"/>
    <w:basedOn w:val="Tablanormal"/>
    <w:rsid w:val="00173ACA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  <w:color w:val="4D4D4D"/>
      <w:sz w:val="22"/>
      <w:szCs w:val="22"/>
    </w:rPr>
    <w:tblPr>
      <w:tblBorders>
        <w:top w:val="single" w:sz="6" w:space="0" w:color="999999"/>
        <w:left w:val="single" w:sz="6" w:space="0" w:color="999999"/>
        <w:bottom w:val="single" w:sz="6" w:space="0" w:color="999999"/>
        <w:right w:val="single" w:sz="6" w:space="0" w:color="999999"/>
        <w:insideH w:val="single" w:sz="6" w:space="0" w:color="999999"/>
        <w:insideV w:val="single" w:sz="6" w:space="0" w:color="999999"/>
      </w:tblBorders>
    </w:tblPr>
    <w:tcPr>
      <w:shd w:val="clear" w:color="auto" w:fill="auto"/>
    </w:tcPr>
    <w:tblStylePr w:type="firstRow">
      <w:rPr>
        <w:rFonts w:ascii="Arial" w:hAnsi="Arial"/>
        <w:b w:val="0"/>
        <w:i w:val="0"/>
        <w:color w:val="4D4D4D"/>
        <w:sz w:val="22"/>
        <w:szCs w:val="22"/>
      </w:rPr>
      <w:tblPr/>
      <w:tcPr>
        <w:tc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nil"/>
          <w:insideV w:val="single" w:sz="6" w:space="0" w:color="999999"/>
          <w:tl2br w:val="nil"/>
          <w:tr2bl w:val="nil"/>
        </w:tcBorders>
        <w:shd w:val="clear" w:color="auto" w:fill="E0E0E0"/>
      </w:tcPr>
    </w:tblStyle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numbering" w:customStyle="1" w:styleId="EstiloEsquemanumerado72ptNegritaGris40">
    <w:name w:val="Estilo Esquema numerado 72 pt Negrita Gris 40%"/>
    <w:basedOn w:val="Sinlista"/>
    <w:rsid w:val="004118BD"/>
    <w:pPr>
      <w:numPr>
        <w:numId w:val="4"/>
      </w:numPr>
    </w:pPr>
  </w:style>
  <w:style w:type="paragraph" w:customStyle="1" w:styleId="Car">
    <w:name w:val="Car"/>
    <w:basedOn w:val="Normal"/>
    <w:rsid w:val="002D2669"/>
    <w:pPr>
      <w:tabs>
        <w:tab w:val="clear" w:pos="851"/>
        <w:tab w:val="clear" w:pos="1418"/>
      </w:tabs>
      <w:spacing w:before="0" w:after="160" w:line="240" w:lineRule="exact"/>
      <w:jc w:val="left"/>
    </w:pPr>
    <w:rPr>
      <w:rFonts w:ascii="Verdana" w:hAnsi="Verdana"/>
      <w:sz w:val="20"/>
      <w:szCs w:val="20"/>
      <w:lang w:val="en-US" w:eastAsia="en-US"/>
    </w:rPr>
  </w:style>
  <w:style w:type="table" w:customStyle="1" w:styleId="Estilodetabla1">
    <w:name w:val="Estilo de tabla_1"/>
    <w:basedOn w:val="Tablaconcuadrcula5"/>
    <w:rsid w:val="00EB0557"/>
    <w:tblPr/>
    <w:tcPr>
      <w:shd w:val="clear" w:color="auto" w:fill="F3F3F3"/>
    </w:tcPr>
    <w:tblStylePr w:type="firstRow">
      <w:pPr>
        <w:jc w:val="center"/>
      </w:pPr>
      <w:rPr>
        <w:rFonts w:ascii="Arial" w:hAnsi="Arial"/>
        <w:b/>
        <w:i w:val="0"/>
        <w:color w:val="000000" w:themeColor="text1"/>
        <w:sz w:val="24"/>
        <w:szCs w:val="24"/>
      </w:rPr>
      <w:tblPr/>
      <w:tcPr>
        <w:tc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  <w:tl2br w:val="nil"/>
          <w:tr2bl w:val="nil"/>
        </w:tcBorders>
        <w:shd w:val="clear" w:color="auto" w:fill="E0E0E0"/>
      </w:tcPr>
    </w:tblStylePr>
    <w:tblStylePr w:type="lastRow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ascii="Arial" w:hAnsi="Arial"/>
        <w:b w:val="0"/>
        <w:bCs/>
        <w:i w:val="0"/>
        <w:sz w:val="22"/>
        <w:szCs w:val="22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bsica1">
    <w:name w:val="Table Simple 1"/>
    <w:basedOn w:val="Tablanormal"/>
    <w:rsid w:val="00C8451B"/>
    <w:pPr>
      <w:tabs>
        <w:tab w:val="right" w:pos="851"/>
        <w:tab w:val="left" w:pos="1418"/>
      </w:tabs>
      <w:spacing w:before="120" w:after="120"/>
      <w:jc w:val="both"/>
    </w:pPr>
    <w:rPr>
      <w:rFonts w:ascii="Arial" w:hAnsi="Arial"/>
    </w:rPr>
    <w:tblPr>
      <w:tblBorders>
        <w:top w:val="single" w:sz="4" w:space="0" w:color="50748A"/>
        <w:left w:val="single" w:sz="4" w:space="0" w:color="50748A"/>
        <w:bottom w:val="single" w:sz="4" w:space="0" w:color="50748A"/>
        <w:right w:val="single" w:sz="4" w:space="0" w:color="50748A"/>
        <w:insideH w:val="single" w:sz="4" w:space="0" w:color="50748A"/>
        <w:insideV w:val="single" w:sz="4" w:space="0" w:color="50748A"/>
      </w:tblBorders>
    </w:tblPr>
    <w:tcPr>
      <w:shd w:val="clear" w:color="auto" w:fill="FFFFFF" w:themeFill="background1"/>
    </w:tcPr>
    <w:tblStylePr w:type="firstRow">
      <w:rPr>
        <w:rFonts w:ascii="Arial" w:hAnsi="Arial"/>
        <w:b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rsid w:val="00DD724A"/>
    <w:pPr>
      <w:tabs>
        <w:tab w:val="right" w:pos="851"/>
        <w:tab w:val="left" w:pos="1418"/>
      </w:tabs>
      <w:spacing w:before="120" w:after="120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rsid w:val="00606AA8"/>
    <w:pPr>
      <w:tabs>
        <w:tab w:val="right" w:pos="851"/>
        <w:tab w:val="left" w:pos="1418"/>
      </w:tabs>
      <w:spacing w:before="120" w:after="120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uiPriority w:val="39"/>
    <w:rsid w:val="00AE4D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edepginaCar">
    <w:name w:val="Pie de página Car"/>
    <w:basedOn w:val="Fuentedeprrafopredeter"/>
    <w:link w:val="Piedepgina"/>
    <w:rsid w:val="00066FC3"/>
    <w:rPr>
      <w:rFonts w:ascii="Arial" w:hAnsi="Arial"/>
      <w:sz w:val="16"/>
      <w:szCs w:val="16"/>
    </w:rPr>
  </w:style>
  <w:style w:type="paragraph" w:styleId="Textoindependiente">
    <w:name w:val="Body Text"/>
    <w:basedOn w:val="Normal"/>
    <w:link w:val="TextoindependienteCar"/>
    <w:rsid w:val="00BB2AE9"/>
    <w:pPr>
      <w:tabs>
        <w:tab w:val="clear" w:pos="851"/>
        <w:tab w:val="clear" w:pos="1418"/>
      </w:tabs>
      <w:spacing w:before="0" w:after="0"/>
      <w:jc w:val="left"/>
    </w:pPr>
    <w:rPr>
      <w:szCs w:val="20"/>
      <w:lang w:val="en-NZ" w:eastAsia="en-US"/>
    </w:rPr>
  </w:style>
  <w:style w:type="character" w:customStyle="1" w:styleId="TextoindependienteCar">
    <w:name w:val="Texto independiente Car"/>
    <w:basedOn w:val="Fuentedeprrafopredeter"/>
    <w:link w:val="Textoindependiente"/>
    <w:rsid w:val="00BB2AE9"/>
    <w:rPr>
      <w:rFonts w:ascii="Arial" w:hAnsi="Arial"/>
      <w:sz w:val="22"/>
      <w:lang w:val="en-NZ" w:eastAsia="en-US"/>
    </w:rPr>
  </w:style>
  <w:style w:type="paragraph" w:customStyle="1" w:styleId="StyleArial12ptBoldCustomColorRGB49">
    <w:name w:val="Style Arial 12 pt Bold Custom Color(RGB(49"/>
    <w:aliases w:val="56,150)) Left"/>
    <w:basedOn w:val="Normal"/>
    <w:rsid w:val="00BB2AE9"/>
    <w:pPr>
      <w:tabs>
        <w:tab w:val="clear" w:pos="851"/>
        <w:tab w:val="clear" w:pos="1418"/>
      </w:tabs>
      <w:spacing w:before="0" w:after="0"/>
      <w:jc w:val="left"/>
    </w:pPr>
    <w:rPr>
      <w:rFonts w:ascii="Imago Book" w:hAnsi="Imago Book"/>
      <w:b/>
      <w:bCs/>
      <w:color w:val="313896"/>
      <w:sz w:val="24"/>
      <w:szCs w:val="20"/>
      <w:lang w:val="en-AU" w:eastAsia="en-US"/>
    </w:rPr>
  </w:style>
  <w:style w:type="paragraph" w:styleId="Prrafodelista">
    <w:name w:val="List Paragraph"/>
    <w:aliases w:val="Segundo nivel de viñetas"/>
    <w:basedOn w:val="Normal"/>
    <w:link w:val="PrrafodelistaCar"/>
    <w:uiPriority w:val="34"/>
    <w:qFormat/>
    <w:rsid w:val="008854CF"/>
    <w:pPr>
      <w:tabs>
        <w:tab w:val="clear" w:pos="851"/>
        <w:tab w:val="clear" w:pos="1418"/>
      </w:tabs>
      <w:spacing w:before="0" w:after="200" w:line="276" w:lineRule="auto"/>
      <w:ind w:left="720"/>
      <w:contextualSpacing/>
      <w:jc w:val="left"/>
    </w:pPr>
    <w:rPr>
      <w:rFonts w:ascii="Calibri" w:hAnsi="Calibri"/>
      <w:lang w:eastAsia="en-US"/>
    </w:rPr>
  </w:style>
  <w:style w:type="character" w:customStyle="1" w:styleId="PrrafodelistaCar">
    <w:name w:val="Párrafo de lista Car"/>
    <w:aliases w:val="Segundo nivel de viñetas Car"/>
    <w:link w:val="Prrafodelista"/>
    <w:uiPriority w:val="34"/>
    <w:locked/>
    <w:rsid w:val="008854CF"/>
    <w:rPr>
      <w:rFonts w:ascii="Calibri" w:hAnsi="Calibri"/>
      <w:sz w:val="22"/>
      <w:szCs w:val="22"/>
      <w:lang w:eastAsia="en-U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31B0A"/>
    <w:rPr>
      <w:i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B70047"/>
    <w:rPr>
      <w:color w:val="605E5C"/>
      <w:shd w:val="clear" w:color="auto" w:fill="E1DFDD"/>
    </w:rPr>
  </w:style>
  <w:style w:type="character" w:customStyle="1" w:styleId="druidstypographytext">
    <w:name w:val="druids_typography_text"/>
    <w:basedOn w:val="Fuentedeprrafopredeter"/>
    <w:rsid w:val="00A12D0D"/>
  </w:style>
  <w:style w:type="character" w:customStyle="1" w:styleId="syntheticsuiparser-jsoncolon">
    <w:name w:val="synthetics_ui_parser-json__colon"/>
    <w:basedOn w:val="Fuentedeprrafopredeter"/>
    <w:rsid w:val="00A12D0D"/>
  </w:style>
  <w:style w:type="character" w:customStyle="1" w:styleId="Ttulo2Car">
    <w:name w:val="Título 2 Car"/>
    <w:basedOn w:val="Fuentedeprrafopredeter"/>
    <w:link w:val="Ttulo2"/>
    <w:rsid w:val="007C1C8D"/>
    <w:rPr>
      <w:rFonts w:ascii="Arial" w:hAnsi="Arial" w:cs="Arial"/>
      <w:b/>
      <w:bCs/>
      <w:color w:val="50748A"/>
      <w:sz w:val="22"/>
      <w:szCs w:val="30"/>
    </w:rPr>
  </w:style>
  <w:style w:type="character" w:customStyle="1" w:styleId="Ttulo1Car">
    <w:name w:val="Título 1 Car"/>
    <w:basedOn w:val="Fuentedeprrafopredeter"/>
    <w:link w:val="Ttulo1"/>
    <w:rsid w:val="005C42AC"/>
    <w:rPr>
      <w:rFonts w:ascii="Arial" w:hAnsi="Arial" w:cs="Arial"/>
      <w:b/>
      <w:bCs/>
      <w:smallCaps/>
      <w:color w:val="50748A"/>
      <w:sz w:val="24"/>
      <w:szCs w:val="36"/>
      <w:u w:color="FF99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3233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857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738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04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3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6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6298515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2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6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56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7447626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249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12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61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54983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6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4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607408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094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743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882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06739308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8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0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302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9719293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5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6904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8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358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6016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88318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7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19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0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8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6610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38316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1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81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3937462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97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30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18942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636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1808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7016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508018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1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59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8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0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1641348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71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61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9786043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81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562827">
          <w:marLeft w:val="5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40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76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282657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988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7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727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730434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0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3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3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6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28421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225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7677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8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5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36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821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870306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1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0813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4856030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0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009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3707784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1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9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154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799340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945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436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0679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21699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640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41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74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9310795">
          <w:marLeft w:val="8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30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332642">
                  <w:marLeft w:val="0"/>
                  <w:marRight w:val="0"/>
                  <w:marTop w:val="0"/>
                  <w:marBottom w:val="1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49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030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390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96176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6830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9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90000332\Downloads\Plantilla_corporativa%20(15).dotx" TargetMode="External"/></Relationships>
</file>

<file path=word/theme/theme1.xml><?xml version="1.0" encoding="utf-8"?>
<a:theme xmlns:a="http://schemas.openxmlformats.org/drawingml/2006/main" name="Tema de Office">
  <a:themeElements>
    <a:clrScheme name="Corporativo">
      <a:dk1>
        <a:srgbClr val="000000"/>
      </a:dk1>
      <a:lt1>
        <a:srgbClr val="FFFFFF"/>
      </a:lt1>
      <a:dk2>
        <a:srgbClr val="008750"/>
      </a:dk2>
      <a:lt2>
        <a:srgbClr val="BAD80A"/>
      </a:lt2>
      <a:accent1>
        <a:srgbClr val="008750"/>
      </a:accent1>
      <a:accent2>
        <a:srgbClr val="BAD80A"/>
      </a:accent2>
      <a:accent3>
        <a:srgbClr val="BCC1B2"/>
      </a:accent3>
      <a:accent4>
        <a:srgbClr val="D8DDB5"/>
      </a:accent4>
      <a:accent5>
        <a:srgbClr val="FCBF49"/>
      </a:accent5>
      <a:accent6>
        <a:srgbClr val="F08200"/>
      </a:accent6>
      <a:hlink>
        <a:srgbClr val="75263D"/>
      </a:hlink>
      <a:folHlink>
        <a:srgbClr val="5B027A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392E062D42A3E4C8C728DBDE7EE3C57" ma:contentTypeVersion="10" ma:contentTypeDescription="Crear nuevo documento." ma:contentTypeScope="" ma:versionID="76ed582a6bb7cea908c0557622aaba6b">
  <xsd:schema xmlns:xsd="http://www.w3.org/2001/XMLSchema" xmlns:xs="http://www.w3.org/2001/XMLSchema" xmlns:p="http://schemas.microsoft.com/office/2006/metadata/properties" xmlns:ns2="5fd20045-e6b5-498d-9cf1-317d1ba4c89b" targetNamespace="http://schemas.microsoft.com/office/2006/metadata/properties" ma:root="true" ma:fieldsID="bd762dc90a0d0835e587100436d41dbc" ns2:_="">
    <xsd:import namespace="5fd20045-e6b5-498d-9cf1-317d1ba4c89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fd20045-e6b5-498d-9cf1-317d1ba4c8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D067B1-C926-4961-AE4C-62620E01FC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6396133-D44C-4FB4-91A5-DEC1774167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fd20045-e6b5-498d-9cf1-317d1ba4c8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4C13DE2-0C82-4631-AE4A-51B93D9C6A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D853EF-AA72-4A45-A939-752F2D1E36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Plantilla_corporativa (15)</Template>
  <TotalTime>245</TotalTime>
  <Pages>9</Pages>
  <Words>652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Mario Suarez</dc:creator>
  <cp:lastModifiedBy>Torres-Carrillo Andres-Camilo</cp:lastModifiedBy>
  <cp:revision>37</cp:revision>
  <cp:lastPrinted>2022-08-31T13:50:00Z</cp:lastPrinted>
  <dcterms:created xsi:type="dcterms:W3CDTF">2022-08-30T19:27:00Z</dcterms:created>
  <dcterms:modified xsi:type="dcterms:W3CDTF">2022-08-31T16:05:00Z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0x0101006392E062D42A3E4C8C728DBDE7EE3C57</vt:lpwstr>
  </property>
  <property fmtid="{D5CDD505-2E9C-101B-9397-08002B2CF9AE}" pid="3" name="MSIP_Label_6c04a875-6eb2-484b-a14b-e2519851b720_Enabled">
    <vt:lpwstr>true</vt:lpwstr>
  </property>
  <property fmtid="{D5CDD505-2E9C-101B-9397-08002B2CF9AE}" pid="4" name="MSIP_Label_6c04a875-6eb2-484b-a14b-e2519851b720_SetDate">
    <vt:lpwstr>2021-12-10T05:14:51Z</vt:lpwstr>
  </property>
  <property fmtid="{D5CDD505-2E9C-101B-9397-08002B2CF9AE}" pid="5" name="MSIP_Label_6c04a875-6eb2-484b-a14b-e2519851b720_Method">
    <vt:lpwstr>Standard</vt:lpwstr>
  </property>
  <property fmtid="{D5CDD505-2E9C-101B-9397-08002B2CF9AE}" pid="6" name="MSIP_Label_6c04a875-6eb2-484b-a14b-e2519851b720_Name">
    <vt:lpwstr>External</vt:lpwstr>
  </property>
  <property fmtid="{D5CDD505-2E9C-101B-9397-08002B2CF9AE}" pid="7" name="MSIP_Label_6c04a875-6eb2-484b-a14b-e2519851b720_SiteId">
    <vt:lpwstr>14cb4ab4-62b8-45a2-a944-e225383ee1f9</vt:lpwstr>
  </property>
  <property fmtid="{D5CDD505-2E9C-101B-9397-08002B2CF9AE}" pid="8" name="MSIP_Label_6c04a875-6eb2-484b-a14b-e2519851b720_ActionId">
    <vt:lpwstr>044c5dd6-b6e7-42ad-b57e-009af73801d6</vt:lpwstr>
  </property>
  <property fmtid="{D5CDD505-2E9C-101B-9397-08002B2CF9AE}" pid="9" name="MSIP_Label_6c04a875-6eb2-484b-a14b-e2519851b720_ContentBits">
    <vt:lpwstr>0</vt:lpwstr>
  </property>
</Properties>
</file>